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1"/>
        <w:tblW w:w="10372" w:type="dxa"/>
        <w:tblLook w:val="04A0" w:firstRow="1" w:lastRow="0" w:firstColumn="1" w:lastColumn="0" w:noHBand="0" w:noVBand="1"/>
      </w:tblPr>
      <w:tblGrid>
        <w:gridCol w:w="10682"/>
      </w:tblGrid>
      <w:tr w:rsidR="00DE5A5C" w:rsidTr="006018E6">
        <w:trPr>
          <w:trHeight w:val="4680"/>
        </w:trPr>
        <w:tc>
          <w:tcPr>
            <w:tcW w:w="10372" w:type="dxa"/>
            <w:tcBorders>
              <w:top w:val="nil"/>
              <w:left w:val="nil"/>
              <w:bottom w:val="nil"/>
              <w:right w:val="nil"/>
            </w:tcBorders>
          </w:tcPr>
          <w:p w:rsidR="00DE5A5C" w:rsidRPr="003E51AB" w:rsidRDefault="00E562DC" w:rsidP="006018E6">
            <w:pPr>
              <w:jc w:val="center"/>
              <w:rPr>
                <w:rFonts w:ascii="微软雅黑" w:eastAsia="微软雅黑" w:hAnsi="微软雅黑"/>
                <w:sz w:val="48"/>
                <w:szCs w:val="48"/>
              </w:rPr>
            </w:pPr>
            <w:r>
              <w:rPr>
                <w:rFonts w:ascii="微软雅黑" w:eastAsia="微软雅黑" w:hAnsi="微软雅黑"/>
                <w:sz w:val="48"/>
                <w:szCs w:val="48"/>
              </w:rPr>
              <w:t>shell编程</w:t>
            </w:r>
            <w:r w:rsidR="00CF1982">
              <w:rPr>
                <w:rFonts w:ascii="微软雅黑" w:eastAsia="微软雅黑" w:hAnsi="微软雅黑"/>
                <w:sz w:val="48"/>
                <w:szCs w:val="48"/>
              </w:rPr>
              <w:t>第一周</w:t>
            </w:r>
          </w:p>
        </w:tc>
      </w:tr>
      <w:tr w:rsidR="00DE5A5C" w:rsidTr="006018E6">
        <w:trPr>
          <w:trHeight w:val="3569"/>
        </w:trPr>
        <w:tc>
          <w:tcPr>
            <w:tcW w:w="10372" w:type="dxa"/>
            <w:tcBorders>
              <w:top w:val="nil"/>
              <w:left w:val="nil"/>
              <w:bottom w:val="thinThickSmallGap" w:sz="24" w:space="0" w:color="4F81BD" w:themeColor="accent1"/>
              <w:right w:val="nil"/>
            </w:tcBorders>
          </w:tcPr>
          <w:p w:rsidR="00DE5A5C" w:rsidRDefault="00DE5A5C" w:rsidP="006018E6">
            <w:pPr>
              <w:jc w:val="center"/>
            </w:pPr>
          </w:p>
          <w:p w:rsidR="00DE5A5C" w:rsidRPr="003B06DE" w:rsidRDefault="00DE5A5C" w:rsidP="006018E6">
            <w:pPr>
              <w:jc w:val="center"/>
              <w:rPr>
                <w:rFonts w:asciiTheme="minorEastAsia" w:eastAsiaTheme="minorEastAsia" w:hAnsiTheme="minorEastAsia"/>
                <w:b/>
                <w:sz w:val="32"/>
              </w:rPr>
            </w:pPr>
            <w:r w:rsidRPr="003B06DE">
              <w:rPr>
                <w:rFonts w:asciiTheme="minorEastAsia" w:eastAsiaTheme="minorEastAsia" w:hAnsiTheme="minorEastAsia" w:hint="eastAsia"/>
                <w:b/>
                <w:sz w:val="32"/>
              </w:rPr>
              <w:t>作者</w:t>
            </w:r>
            <w:r w:rsidRPr="003B06DE">
              <w:rPr>
                <w:rFonts w:asciiTheme="minorEastAsia" w:eastAsiaTheme="minorEastAsia" w:hAnsiTheme="minorEastAsia"/>
                <w:b/>
                <w:sz w:val="32"/>
              </w:rPr>
              <w:t>：</w:t>
            </w:r>
            <w:r w:rsidR="004E2F0F">
              <w:rPr>
                <w:rFonts w:asciiTheme="minorEastAsia" w:eastAsiaTheme="minorEastAsia" w:hAnsiTheme="minorEastAsia"/>
                <w:b/>
                <w:sz w:val="32"/>
              </w:rPr>
              <w:t>王有坤</w:t>
            </w:r>
          </w:p>
          <w:p w:rsidR="00C073B8" w:rsidRDefault="00DE5A5C" w:rsidP="006018E6">
            <w:pPr>
              <w:jc w:val="center"/>
              <w:rPr>
                <w:rFonts w:asciiTheme="minorEastAsia" w:eastAsiaTheme="minorEastAsia" w:hAnsiTheme="minorEastAsia"/>
                <w:b/>
                <w:sz w:val="28"/>
              </w:rPr>
            </w:pPr>
            <w:r w:rsidRPr="003B06DE">
              <w:rPr>
                <w:rFonts w:asciiTheme="minorEastAsia" w:eastAsiaTheme="minorEastAsia" w:hAnsiTheme="minorEastAsia" w:hint="eastAsia"/>
                <w:b/>
                <w:sz w:val="28"/>
              </w:rPr>
              <w:t>归档</w:t>
            </w:r>
            <w:r w:rsidRPr="003B06DE">
              <w:rPr>
                <w:rFonts w:asciiTheme="minorEastAsia" w:eastAsiaTheme="minorEastAsia" w:hAnsiTheme="minorEastAsia"/>
                <w:b/>
                <w:sz w:val="28"/>
              </w:rPr>
              <w:t>：学习笔记</w:t>
            </w:r>
            <w:r w:rsidR="000A1010">
              <w:rPr>
                <w:rFonts w:asciiTheme="minorEastAsia" w:eastAsiaTheme="minorEastAsia" w:hAnsiTheme="minorEastAsia" w:hint="eastAsia"/>
                <w:b/>
                <w:sz w:val="28"/>
              </w:rPr>
              <w:t xml:space="preserve"> </w:t>
            </w:r>
          </w:p>
          <w:p w:rsidR="00DE5A5C" w:rsidRDefault="000A1010" w:rsidP="006018E6">
            <w:pPr>
              <w:jc w:val="center"/>
              <w:rPr>
                <w:rFonts w:asciiTheme="minorEastAsia" w:eastAsiaTheme="minorEastAsia" w:hAnsiTheme="minorEastAsia"/>
                <w:b/>
                <w:sz w:val="28"/>
              </w:rPr>
            </w:pPr>
            <w:r>
              <w:rPr>
                <w:rFonts w:asciiTheme="minorEastAsia" w:eastAsiaTheme="minorEastAsia" w:hAnsiTheme="minorEastAsia" w:hint="eastAsia"/>
                <w:b/>
                <w:sz w:val="28"/>
              </w:rPr>
              <w:t>更新yum源</w:t>
            </w:r>
          </w:p>
          <w:p w:rsidR="000A0846" w:rsidRPr="000A0846" w:rsidRDefault="000A0846" w:rsidP="006018E6">
            <w:pPr>
              <w:jc w:val="center"/>
              <w:rPr>
                <w:rFonts w:asciiTheme="minorEastAsia" w:eastAsiaTheme="minorEastAsia" w:hAnsiTheme="minorEastAsia"/>
                <w:b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EA4A3FB" wp14:editId="6C8A0E5C">
                  <wp:extent cx="6645910" cy="294640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E5A5C" w:rsidRPr="003B06DE" w:rsidRDefault="00CF1982" w:rsidP="006018E6">
            <w:pPr>
              <w:jc w:val="center"/>
              <w:rPr>
                <w:rFonts w:asciiTheme="minorEastAsia" w:eastAsiaTheme="minorEastAsia" w:hAnsiTheme="minorEastAsia"/>
                <w:b/>
                <w:sz w:val="28"/>
              </w:rPr>
            </w:pPr>
            <w:r>
              <w:rPr>
                <w:rFonts w:asciiTheme="minorEastAsia" w:eastAsiaTheme="minorEastAsia" w:hAnsiTheme="minorEastAsia" w:hint="eastAsia"/>
                <w:b/>
                <w:sz w:val="28"/>
              </w:rPr>
              <w:t>2018/6</w:t>
            </w:r>
            <w:r w:rsidR="00DE5A5C" w:rsidRPr="003B06DE">
              <w:rPr>
                <w:rFonts w:asciiTheme="minorEastAsia" w:eastAsiaTheme="minorEastAsia" w:hAnsiTheme="minorEastAsia" w:hint="eastAsia"/>
                <w:b/>
                <w:sz w:val="28"/>
              </w:rPr>
              <w:t>/</w:t>
            </w:r>
            <w:r>
              <w:rPr>
                <w:rFonts w:asciiTheme="minorEastAsia" w:eastAsiaTheme="minorEastAsia" w:hAnsiTheme="minorEastAsia"/>
                <w:b/>
                <w:sz w:val="28"/>
              </w:rPr>
              <w:t>7</w:t>
            </w:r>
          </w:p>
          <w:p w:rsidR="00DE5A5C" w:rsidRDefault="00DE5A5C" w:rsidP="006018E6"/>
        </w:tc>
      </w:tr>
      <w:tr w:rsidR="00DE5A5C" w:rsidTr="006018E6">
        <w:trPr>
          <w:trHeight w:val="1750"/>
        </w:trPr>
        <w:tc>
          <w:tcPr>
            <w:tcW w:w="10372" w:type="dxa"/>
            <w:tcBorders>
              <w:top w:val="thinThickSmallGap" w:sz="24" w:space="0" w:color="4F81BD" w:themeColor="accent1"/>
              <w:left w:val="nil"/>
              <w:bottom w:val="dotted" w:sz="4" w:space="0" w:color="4F81BD" w:themeColor="accent1"/>
              <w:right w:val="nil"/>
            </w:tcBorders>
          </w:tcPr>
          <w:p w:rsidR="00DE5A5C" w:rsidRPr="003B06DE" w:rsidRDefault="00DE5A5C" w:rsidP="006018E6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快捷键：</w:t>
            </w:r>
          </w:p>
          <w:p w:rsidR="00DE5A5C" w:rsidRDefault="00DE5A5C" w:rsidP="006018E6">
            <w:pPr>
              <w:ind w:firstLineChars="200" w:firstLine="480"/>
            </w:pPr>
            <w:r>
              <w:rPr>
                <w:rFonts w:hint="eastAsia"/>
              </w:rPr>
              <w:t>Ctrl</w:t>
            </w:r>
            <w:r>
              <w:t xml:space="preserve"> + 1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1</w:t>
            </w:r>
          </w:p>
          <w:p w:rsidR="00DE5A5C" w:rsidRDefault="00DE5A5C" w:rsidP="006018E6">
            <w:pPr>
              <w:ind w:firstLineChars="200" w:firstLine="480"/>
            </w:pPr>
            <w:r>
              <w:t xml:space="preserve">Ctrl + 2    </w:t>
            </w:r>
            <w:r>
              <w:rPr>
                <w:rFonts w:hint="eastAsia"/>
              </w:rPr>
              <w:t>标题</w:t>
            </w:r>
            <w:r>
              <w:rPr>
                <w:rFonts w:hint="eastAsia"/>
              </w:rPr>
              <w:t>2</w:t>
            </w:r>
          </w:p>
          <w:p w:rsidR="00DE5A5C" w:rsidRDefault="00DE5A5C" w:rsidP="006018E6">
            <w:pPr>
              <w:ind w:firstLineChars="200" w:firstLine="480"/>
            </w:pPr>
            <w:r>
              <w:t xml:space="preserve">Ctrl + 3    </w:t>
            </w:r>
            <w:r w:rsidR="00C647D2">
              <w:rPr>
                <w:rFonts w:hint="eastAsia"/>
              </w:rPr>
              <w:t>标题</w:t>
            </w:r>
            <w:r w:rsidR="00C647D2">
              <w:rPr>
                <w:rFonts w:hint="eastAsia"/>
              </w:rPr>
              <w:t>3</w:t>
            </w:r>
          </w:p>
          <w:p w:rsidR="00DE5A5C" w:rsidRDefault="00DE5A5C" w:rsidP="006018E6">
            <w:pPr>
              <w:ind w:firstLineChars="200" w:firstLine="480"/>
            </w:pPr>
            <w:r>
              <w:t xml:space="preserve">Ctrl + 4    </w:t>
            </w:r>
            <w:r w:rsidR="00C647D2">
              <w:rPr>
                <w:rFonts w:hint="eastAsia"/>
              </w:rPr>
              <w:t>实例</w:t>
            </w:r>
          </w:p>
          <w:p w:rsidR="00DE5A5C" w:rsidRDefault="00DE5A5C" w:rsidP="006018E6">
            <w:pPr>
              <w:ind w:firstLineChars="200" w:firstLine="480"/>
            </w:pPr>
            <w:r>
              <w:t xml:space="preserve">Ctrl + 5    </w:t>
            </w:r>
            <w:r w:rsidR="0063113A">
              <w:rPr>
                <w:rFonts w:hint="eastAsia"/>
              </w:rPr>
              <w:t>程序</w:t>
            </w:r>
            <w:r w:rsidR="0063113A">
              <w:t>代码</w:t>
            </w:r>
          </w:p>
          <w:p w:rsidR="00DE5A5C" w:rsidRDefault="00DE5A5C" w:rsidP="0063113A">
            <w:pPr>
              <w:ind w:firstLineChars="200" w:firstLine="480"/>
            </w:pPr>
            <w:r>
              <w:rPr>
                <w:rFonts w:hint="eastAsia"/>
              </w:rPr>
              <w:t>Ctrl</w:t>
            </w:r>
            <w:r>
              <w:t xml:space="preserve"> + 6    </w:t>
            </w:r>
            <w:r w:rsidR="0063113A">
              <w:rPr>
                <w:rFonts w:hint="eastAsia"/>
              </w:rPr>
              <w:t>正文</w:t>
            </w:r>
          </w:p>
        </w:tc>
      </w:tr>
      <w:tr w:rsidR="00DE5A5C" w:rsidTr="006018E6">
        <w:trPr>
          <w:trHeight w:val="1814"/>
        </w:trPr>
        <w:tc>
          <w:tcPr>
            <w:tcW w:w="10372" w:type="dxa"/>
            <w:tcBorders>
              <w:top w:val="dotted" w:sz="4" w:space="0" w:color="4F81BD" w:themeColor="accent1"/>
              <w:left w:val="nil"/>
              <w:bottom w:val="nil"/>
              <w:right w:val="nil"/>
            </w:tcBorders>
          </w:tcPr>
          <w:p w:rsidR="00DE5A5C" w:rsidRPr="003B06DE" w:rsidRDefault="00DE5A5C" w:rsidP="006018E6">
            <w:pPr>
              <w:rPr>
                <w:b/>
              </w:rPr>
            </w:pPr>
            <w:r w:rsidRPr="003B06DE">
              <w:rPr>
                <w:rFonts w:hint="eastAsia"/>
                <w:b/>
              </w:rPr>
              <w:t>格式</w:t>
            </w:r>
            <w:r w:rsidRPr="003B06DE">
              <w:rPr>
                <w:b/>
              </w:rPr>
              <w:t>说明</w:t>
            </w:r>
            <w:r w:rsidRPr="003B06DE">
              <w:rPr>
                <w:rFonts w:hint="eastAsia"/>
                <w:b/>
              </w:rPr>
              <w:t>：</w:t>
            </w:r>
          </w:p>
          <w:p w:rsidR="00DE5A5C" w:rsidRDefault="00DE5A5C" w:rsidP="006018E6">
            <w:pPr>
              <w:ind w:firstLineChars="200" w:firstLine="480"/>
              <w:rPr>
                <w:color w:val="0000FF"/>
              </w:rPr>
            </w:pPr>
            <w:r w:rsidRPr="0000337C">
              <w:rPr>
                <w:rFonts w:hint="eastAsia"/>
                <w:color w:val="0000FF"/>
              </w:rPr>
              <w:t>蓝色</w:t>
            </w:r>
            <w:r w:rsidRPr="0000337C">
              <w:rPr>
                <w:color w:val="0000FF"/>
              </w:rPr>
              <w:t>字体：注释</w:t>
            </w:r>
          </w:p>
          <w:p w:rsidR="00DE5A5C" w:rsidRDefault="00DE5A5C" w:rsidP="006018E6">
            <w:pPr>
              <w:ind w:firstLineChars="200" w:firstLine="480"/>
            </w:pPr>
            <w:r w:rsidRPr="00103058">
              <w:rPr>
                <w:rFonts w:hint="eastAsia"/>
                <w:highlight w:val="yellow"/>
              </w:rPr>
              <w:t>黄色</w:t>
            </w:r>
            <w:r w:rsidRPr="00103058">
              <w:rPr>
                <w:highlight w:val="yellow"/>
              </w:rPr>
              <w:t>背景：</w:t>
            </w:r>
            <w:r w:rsidRPr="00103058">
              <w:rPr>
                <w:rFonts w:hint="eastAsia"/>
                <w:highlight w:val="yellow"/>
              </w:rPr>
              <w:t>重要</w:t>
            </w:r>
          </w:p>
          <w:p w:rsidR="00DE5A5C" w:rsidRPr="0063113A" w:rsidRDefault="00DE5A5C" w:rsidP="0063113A">
            <w:pPr>
              <w:ind w:firstLineChars="200" w:firstLine="480"/>
            </w:pPr>
            <w:r w:rsidRPr="00103058">
              <w:rPr>
                <w:rFonts w:hint="eastAsia"/>
                <w:highlight w:val="green"/>
              </w:rPr>
              <w:t>绿色</w:t>
            </w:r>
            <w:r w:rsidRPr="00103058">
              <w:rPr>
                <w:highlight w:val="green"/>
              </w:rPr>
              <w:t>背景：注意</w:t>
            </w:r>
          </w:p>
        </w:tc>
      </w:tr>
    </w:tbl>
    <w:p w:rsidR="00406ED3" w:rsidRDefault="00406ED3">
      <w:pPr>
        <w:widowControl/>
        <w:spacing w:line="240" w:lineRule="auto"/>
        <w:rPr>
          <w:rFonts w:ascii="微软雅黑" w:eastAsia="微软雅黑" w:hAnsi="微软雅黑"/>
          <w:b/>
          <w:sz w:val="30"/>
          <w:szCs w:val="30"/>
        </w:rPr>
        <w:sectPr w:rsidR="00406ED3" w:rsidSect="002C1EA0">
          <w:headerReference w:type="default" r:id="rId9"/>
          <w:pgSz w:w="11906" w:h="16838"/>
          <w:pgMar w:top="720" w:right="720" w:bottom="720" w:left="720" w:header="851" w:footer="992" w:gutter="0"/>
          <w:pgNumType w:fmt="upperRoman" w:start="1"/>
          <w:cols w:space="720"/>
          <w:docGrid w:type="lines" w:linePitch="312"/>
        </w:sectPr>
      </w:pPr>
    </w:p>
    <w:p w:rsidR="00F35D41" w:rsidRPr="005547BA" w:rsidRDefault="001E3A02" w:rsidP="00AB2F9F">
      <w:pPr>
        <w:jc w:val="center"/>
        <w:rPr>
          <w:b/>
          <w:sz w:val="30"/>
          <w:szCs w:val="30"/>
        </w:rPr>
      </w:pPr>
      <w:r>
        <w:rPr>
          <w:b/>
          <w:noProof/>
          <w:sz w:val="30"/>
          <w:szCs w:val="30"/>
        </w:rPr>
        <w:lastRenderedPageBreak/>
        <w:drawing>
          <wp:inline distT="0" distB="0" distL="0" distR="0">
            <wp:extent cx="6485296" cy="834013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老男孩linux运维实战培训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12"/>
                    <a:stretch/>
                  </pic:blipFill>
                  <pic:spPr bwMode="auto">
                    <a:xfrm>
                      <a:off x="0" y="0"/>
                      <a:ext cx="6486157" cy="83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79A5" w:rsidRDefault="00AC79A5" w:rsidP="00172FD4">
      <w:pPr>
        <w:shd w:val="clear" w:color="auto" w:fill="FF0000"/>
        <w:spacing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老男孩教育</w:t>
      </w:r>
      <w:r>
        <w:rPr>
          <w:rFonts w:ascii="宋体" w:hAnsi="宋体"/>
          <w:b/>
          <w:szCs w:val="21"/>
        </w:rPr>
        <w:t>教学核心思想</w:t>
      </w:r>
      <w:r>
        <w:rPr>
          <w:rFonts w:ascii="宋体" w:hAnsi="宋体" w:hint="eastAsia"/>
          <w:b/>
          <w:szCs w:val="21"/>
        </w:rPr>
        <w:t>6重：重目标、重思路、重方法、重实践、重习惯、重总结</w:t>
      </w:r>
    </w:p>
    <w:p w:rsidR="00AC79A5" w:rsidRPr="00172FD4" w:rsidRDefault="00AC79A5" w:rsidP="00AC79A5">
      <w:pPr>
        <w:shd w:val="clear" w:color="auto" w:fill="FFFF00"/>
        <w:jc w:val="center"/>
        <w:rPr>
          <w:rFonts w:ascii="Arial Black" w:hAnsi="Arial Black"/>
          <w:b/>
          <w:sz w:val="28"/>
          <w:szCs w:val="21"/>
        </w:rPr>
      </w:pPr>
      <w:r w:rsidRPr="00172FD4">
        <w:rPr>
          <w:rFonts w:ascii="Arial Black" w:hAnsi="Arial Black" w:hint="eastAsia"/>
          <w:b/>
          <w:sz w:val="28"/>
          <w:szCs w:val="21"/>
        </w:rPr>
        <w:t>学无止境</w:t>
      </w:r>
      <w:r w:rsidRPr="00172FD4">
        <w:rPr>
          <w:rFonts w:ascii="Arial Black" w:hAnsi="Arial Black"/>
          <w:b/>
          <w:sz w:val="28"/>
          <w:szCs w:val="21"/>
        </w:rPr>
        <w:t>，老男孩教育成就你人生的起点！</w:t>
      </w:r>
    </w:p>
    <w:p w:rsidR="00AC79A5" w:rsidRPr="00483176" w:rsidRDefault="00AC79A5" w:rsidP="00AC79A5">
      <w:pPr>
        <w:pStyle w:val="Default"/>
        <w:rPr>
          <w:b/>
        </w:rPr>
      </w:pPr>
      <w:r w:rsidRPr="00483176">
        <w:rPr>
          <w:rFonts w:hint="eastAsia"/>
          <w:b/>
        </w:rPr>
        <w:t>联系</w:t>
      </w:r>
      <w:r w:rsidRPr="00483176">
        <w:rPr>
          <w:b/>
        </w:rPr>
        <w:t>方式</w:t>
      </w:r>
      <w:r w:rsidRPr="00483176">
        <w:rPr>
          <w:rFonts w:hint="eastAsia"/>
          <w:b/>
        </w:rPr>
        <w:t>:</w:t>
      </w:r>
    </w:p>
    <w:tbl>
      <w:tblPr>
        <w:tblStyle w:val="af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4815"/>
        <w:gridCol w:w="5631"/>
      </w:tblGrid>
      <w:tr w:rsidR="00AC79A5" w:rsidRPr="002943AA" w:rsidTr="000E1832">
        <w:tc>
          <w:tcPr>
            <w:tcW w:w="10446" w:type="dxa"/>
            <w:gridSpan w:val="2"/>
            <w:shd w:val="clear" w:color="auto" w:fill="D9D9D9" w:themeFill="background1" w:themeFillShade="D9"/>
          </w:tcPr>
          <w:p w:rsidR="00AC79A5" w:rsidRPr="002943AA" w:rsidRDefault="00AC79A5" w:rsidP="006018E6">
            <w:pPr>
              <w:widowControl/>
              <w:spacing w:line="312" w:lineRule="atLeast"/>
              <w:rPr>
                <w:rFonts w:ascii="微软雅黑" w:eastAsia="微软雅黑" w:hAnsi="微软雅黑" w:cs="宋体"/>
                <w:b/>
                <w:kern w:val="0"/>
                <w:szCs w:val="21"/>
              </w:rPr>
            </w:pPr>
            <w:r w:rsidRPr="002943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网站运维</w:t>
            </w:r>
            <w:r w:rsidR="00E630AA" w:rsidRPr="002943AA">
              <w:rPr>
                <w:rFonts w:ascii="微软雅黑" w:eastAsia="微软雅黑" w:hAnsi="微软雅黑" w:cs="Arial" w:hint="eastAsia"/>
                <w:b/>
                <w:bCs/>
                <w:color w:val="000000"/>
                <w:kern w:val="0"/>
                <w:sz w:val="21"/>
                <w:szCs w:val="21"/>
              </w:rPr>
              <w:t>QQ</w:t>
            </w:r>
            <w:r w:rsidRPr="002943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交流群：</w:t>
            </w:r>
          </w:p>
        </w:tc>
      </w:tr>
      <w:tr w:rsidR="00AC79A5" w:rsidRPr="002943AA" w:rsidTr="000E1832">
        <w:tc>
          <w:tcPr>
            <w:tcW w:w="4815" w:type="dxa"/>
            <w:shd w:val="clear" w:color="auto" w:fill="D9D9D9" w:themeFill="background1" w:themeFillShade="D9"/>
          </w:tcPr>
          <w:p w:rsidR="00AC79A5" w:rsidRPr="002943AA" w:rsidRDefault="00AC79A5" w:rsidP="00172FD4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2943AA">
              <w:rPr>
                <w:rFonts w:ascii="Arial" w:hAnsi="Arial" w:cs="Arial" w:hint="eastAsia"/>
                <w:bCs/>
                <w:color w:val="000000"/>
                <w:kern w:val="0"/>
                <w:sz w:val="21"/>
                <w:szCs w:val="21"/>
              </w:rPr>
              <w:t xml:space="preserve">Linux </w:t>
            </w:r>
            <w:r w:rsidRPr="002943AA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 xml:space="preserve"> 385168604</w:t>
            </w:r>
          </w:p>
        </w:tc>
        <w:tc>
          <w:tcPr>
            <w:tcW w:w="5631" w:type="dxa"/>
            <w:shd w:val="clear" w:color="auto" w:fill="D9D9D9" w:themeFill="background1" w:themeFillShade="D9"/>
          </w:tcPr>
          <w:p w:rsidR="00AC79A5" w:rsidRPr="002943AA" w:rsidRDefault="00AC79A5" w:rsidP="00172FD4">
            <w:pPr>
              <w:pStyle w:val="Default"/>
              <w:rPr>
                <w:rFonts w:ascii="Arial" w:hAnsi="Arial" w:cs="Arial"/>
                <w:bCs/>
                <w:sz w:val="21"/>
                <w:szCs w:val="21"/>
              </w:rPr>
            </w:pPr>
            <w:r w:rsidRPr="002943AA">
              <w:rPr>
                <w:rFonts w:ascii="Arial" w:hAnsi="Arial" w:cs="Arial" w:hint="eastAsia"/>
                <w:bCs/>
                <w:sz w:val="21"/>
                <w:szCs w:val="21"/>
              </w:rPr>
              <w:t>架构师</w:t>
            </w:r>
            <w:r w:rsidRPr="002943AA">
              <w:rPr>
                <w:rFonts w:ascii="Arial" w:hAnsi="Arial" w:cs="Arial" w:hint="eastAsia"/>
                <w:bCs/>
                <w:sz w:val="21"/>
                <w:szCs w:val="21"/>
              </w:rPr>
              <w:t xml:space="preserve"> </w:t>
            </w:r>
            <w:r w:rsidRPr="002943AA">
              <w:rPr>
                <w:rFonts w:ascii="Arial" w:hAnsi="Arial" w:cs="Arial"/>
                <w:bCs/>
                <w:sz w:val="21"/>
                <w:szCs w:val="21"/>
              </w:rPr>
              <w:t>390642196</w:t>
            </w:r>
          </w:p>
        </w:tc>
      </w:tr>
      <w:tr w:rsidR="00AC79A5" w:rsidRPr="002943AA" w:rsidTr="000E1832">
        <w:tc>
          <w:tcPr>
            <w:tcW w:w="4815" w:type="dxa"/>
            <w:shd w:val="clear" w:color="auto" w:fill="D9D9D9" w:themeFill="background1" w:themeFillShade="D9"/>
          </w:tcPr>
          <w:p w:rsidR="00AC79A5" w:rsidRPr="002943AA" w:rsidRDefault="00AC79A5" w:rsidP="00172FD4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2943AA">
              <w:rPr>
                <w:rFonts w:ascii="Arial" w:hAnsi="Arial" w:cs="Arial" w:hint="eastAsia"/>
                <w:bCs/>
                <w:color w:val="000000"/>
                <w:kern w:val="0"/>
                <w:sz w:val="21"/>
                <w:szCs w:val="21"/>
              </w:rPr>
              <w:t xml:space="preserve">Python </w:t>
            </w:r>
            <w:r w:rsidRPr="002943AA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29215534</w:t>
            </w:r>
          </w:p>
        </w:tc>
        <w:tc>
          <w:tcPr>
            <w:tcW w:w="5631" w:type="dxa"/>
            <w:shd w:val="clear" w:color="auto" w:fill="D9D9D9" w:themeFill="background1" w:themeFillShade="D9"/>
          </w:tcPr>
          <w:p w:rsidR="00AC79A5" w:rsidRPr="002943AA" w:rsidRDefault="00AC79A5" w:rsidP="00172FD4">
            <w:pPr>
              <w:widowControl/>
              <w:spacing w:line="312" w:lineRule="atLeast"/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</w:pPr>
            <w:r w:rsidRPr="002943AA">
              <w:rPr>
                <w:rFonts w:ascii="Arial" w:hAnsi="Arial" w:cs="Arial" w:hint="eastAsia"/>
                <w:bCs/>
                <w:color w:val="000000"/>
                <w:kern w:val="0"/>
                <w:sz w:val="21"/>
                <w:szCs w:val="21"/>
              </w:rPr>
              <w:t>大数据</w:t>
            </w:r>
            <w:r w:rsidRPr="002943AA">
              <w:rPr>
                <w:rFonts w:ascii="Arial" w:hAnsi="Arial" w:cs="Arial" w:hint="eastAsia"/>
                <w:bCs/>
                <w:color w:val="000000"/>
                <w:kern w:val="0"/>
                <w:sz w:val="21"/>
                <w:szCs w:val="21"/>
              </w:rPr>
              <w:t xml:space="preserve"> </w:t>
            </w:r>
            <w:r w:rsidRPr="002943AA">
              <w:rPr>
                <w:rFonts w:ascii="Arial" w:hAnsi="Arial" w:cs="Arial"/>
                <w:bCs/>
                <w:color w:val="000000"/>
                <w:kern w:val="0"/>
                <w:sz w:val="21"/>
                <w:szCs w:val="21"/>
              </w:rPr>
              <w:t>421358633</w:t>
            </w:r>
          </w:p>
        </w:tc>
      </w:tr>
      <w:tr w:rsidR="002943AA" w:rsidRPr="002943AA" w:rsidTr="002943AA">
        <w:trPr>
          <w:trHeight w:val="500"/>
        </w:trPr>
        <w:tc>
          <w:tcPr>
            <w:tcW w:w="10446" w:type="dxa"/>
            <w:gridSpan w:val="2"/>
            <w:shd w:val="clear" w:color="auto" w:fill="D9D9D9" w:themeFill="background1" w:themeFillShade="D9"/>
          </w:tcPr>
          <w:p w:rsidR="002943AA" w:rsidRPr="002943AA" w:rsidRDefault="002943AA" w:rsidP="006018E6">
            <w:pPr>
              <w:widowControl/>
              <w:spacing w:line="312" w:lineRule="atLeast"/>
              <w:rPr>
                <w:rFonts w:ascii="微软雅黑" w:eastAsia="微软雅黑" w:hAnsi="微软雅黑" w:cs="宋体"/>
                <w:b/>
                <w:kern w:val="0"/>
                <w:sz w:val="21"/>
                <w:szCs w:val="21"/>
              </w:rPr>
            </w:pPr>
            <w:r w:rsidRPr="002943AA">
              <w:rPr>
                <w:rFonts w:ascii="微软雅黑" w:eastAsia="微软雅黑" w:hAnsi="微软雅黑" w:cs="宋体" w:hint="eastAsia"/>
                <w:b/>
                <w:kern w:val="0"/>
                <w:szCs w:val="21"/>
              </w:rPr>
              <w:t>官方网站:</w:t>
            </w:r>
          </w:p>
        </w:tc>
      </w:tr>
      <w:tr w:rsidR="002943AA" w:rsidTr="0026608B">
        <w:tc>
          <w:tcPr>
            <w:tcW w:w="4815" w:type="dxa"/>
            <w:shd w:val="clear" w:color="auto" w:fill="D9D9D9" w:themeFill="background1" w:themeFillShade="D9"/>
          </w:tcPr>
          <w:p w:rsidR="002943AA" w:rsidRPr="00416D09" w:rsidRDefault="00C05270" w:rsidP="006018E6">
            <w:pPr>
              <w:widowControl/>
              <w:spacing w:line="312" w:lineRule="atLeast"/>
              <w:rPr>
                <w:rFonts w:ascii="Arial" w:hAnsi="Arial" w:cs="Arial"/>
                <w:b/>
                <w:bCs/>
                <w:color w:val="000000"/>
                <w:kern w:val="0"/>
                <w:sz w:val="21"/>
                <w:szCs w:val="21"/>
              </w:rPr>
            </w:pPr>
            <w:hyperlink r:id="rId11" w:history="1">
              <w:r w:rsidR="002943AA" w:rsidRPr="00564985">
                <w:rPr>
                  <w:rStyle w:val="a6"/>
                  <w:rFonts w:ascii="宋体" w:hAnsi="宋体" w:cs="Arial"/>
                  <w:b/>
                  <w:bCs/>
                  <w:sz w:val="21"/>
                  <w:szCs w:val="21"/>
                </w:rPr>
                <w:t>http://www.oldboyedu.com</w:t>
              </w:r>
            </w:hyperlink>
          </w:p>
        </w:tc>
        <w:tc>
          <w:tcPr>
            <w:tcW w:w="5631" w:type="dxa"/>
            <w:shd w:val="clear" w:color="auto" w:fill="D9D9D9" w:themeFill="background1" w:themeFillShade="D9"/>
          </w:tcPr>
          <w:p w:rsidR="002943AA" w:rsidRDefault="002943AA" w:rsidP="006018E6">
            <w:pPr>
              <w:widowControl/>
              <w:spacing w:line="312" w:lineRule="atLeast"/>
            </w:pPr>
          </w:p>
        </w:tc>
      </w:tr>
    </w:tbl>
    <w:sdt>
      <w:sdtPr>
        <w:rPr>
          <w:rFonts w:ascii="Times New Roman" w:hAnsi="Times New Roman"/>
          <w:b w:val="0"/>
          <w:bCs w:val="0"/>
          <w:color w:val="auto"/>
          <w:kern w:val="2"/>
          <w:sz w:val="24"/>
          <w:szCs w:val="22"/>
          <w:lang w:val="zh-CN"/>
        </w:rPr>
        <w:id w:val="46738663"/>
        <w:docPartObj>
          <w:docPartGallery w:val="Table of Contents"/>
          <w:docPartUnique/>
        </w:docPartObj>
      </w:sdtPr>
      <w:sdtContent>
        <w:p w:rsidR="00867588" w:rsidRDefault="00113666" w:rsidP="00113666">
          <w:pPr>
            <w:pStyle w:val="TOC"/>
            <w:jc w:val="center"/>
          </w:pPr>
          <w:r>
            <w:rPr>
              <w:rFonts w:hint="eastAsia"/>
              <w:lang w:val="zh-CN"/>
            </w:rPr>
            <w:t>目</w:t>
          </w:r>
          <w:r w:rsidR="0049419C">
            <w:rPr>
              <w:rFonts w:hint="eastAsia"/>
              <w:lang w:val="zh-CN"/>
            </w:rPr>
            <w:t xml:space="preserve">  </w:t>
          </w:r>
          <w:r>
            <w:rPr>
              <w:rFonts w:hint="eastAsia"/>
              <w:lang w:val="zh-CN"/>
            </w:rPr>
            <w:t>录</w:t>
          </w:r>
        </w:p>
        <w:p w:rsidR="006018E6" w:rsidRDefault="0061434D" w:rsidP="008D5DBE">
          <w:fldSimple w:instr=" TOC \o &quot;1-3&quot; \h \z \u ">
            <w:r w:rsidR="00F43648">
              <w:rPr>
                <w:rFonts w:hint="eastAsia"/>
                <w:b/>
                <w:bCs/>
                <w:noProof/>
              </w:rPr>
              <w:t>未找到目录项。</w:t>
            </w:r>
          </w:fldSimple>
        </w:p>
        <w:p w:rsidR="00D44175" w:rsidRPr="008D5DBE" w:rsidRDefault="00C05270" w:rsidP="008D5DBE">
          <w:pPr>
            <w:sectPr w:rsidR="00D44175" w:rsidRPr="008D5DBE" w:rsidSect="002C1EA0">
              <w:headerReference w:type="default" r:id="rId12"/>
              <w:footerReference w:type="default" r:id="rId13"/>
              <w:pgSz w:w="11906" w:h="16838"/>
              <w:pgMar w:top="720" w:right="720" w:bottom="720" w:left="720" w:header="851" w:footer="992" w:gutter="0"/>
              <w:pgNumType w:fmt="upperRoman" w:start="1"/>
              <w:cols w:space="720"/>
              <w:docGrid w:type="lines" w:linePitch="312"/>
            </w:sectPr>
          </w:pPr>
        </w:p>
      </w:sdtContent>
    </w:sdt>
    <w:p w:rsidR="00CF1982" w:rsidRDefault="000970F8" w:rsidP="000A3C4A">
      <w:pPr>
        <w:pStyle w:val="1"/>
      </w:pPr>
      <w:r>
        <w:lastRenderedPageBreak/>
        <w:t>git</w:t>
      </w:r>
      <w:r>
        <w:t>和</w:t>
      </w:r>
      <w:r>
        <w:t>github</w:t>
      </w:r>
      <w:r>
        <w:t>的学习</w:t>
      </w:r>
    </w:p>
    <w:p w:rsidR="000970F8" w:rsidRDefault="000970F8" w:rsidP="000970F8">
      <w:pPr>
        <w:pStyle w:val="20"/>
        <w:spacing w:before="163" w:after="163"/>
      </w:pPr>
      <w:r>
        <w:rPr>
          <w:rFonts w:hint="eastAsia"/>
        </w:rPr>
        <w:t>git</w:t>
      </w:r>
      <w:r w:rsidR="00C96DA7">
        <w:rPr>
          <w:rFonts w:hint="eastAsia"/>
        </w:rPr>
        <w:t>命令</w:t>
      </w:r>
    </w:p>
    <w:p w:rsidR="000970F8" w:rsidRPr="000970F8" w:rsidRDefault="000970F8" w:rsidP="000970F8">
      <w:pPr>
        <w:rPr>
          <w:rFonts w:hint="eastAsia"/>
        </w:rPr>
      </w:pPr>
      <w:r>
        <w:t>第一步</w:t>
      </w:r>
      <w:r>
        <w:rPr>
          <w:rFonts w:hint="eastAsia"/>
        </w:rPr>
        <w:t>:</w:t>
      </w:r>
      <w:r>
        <w:t>git</w:t>
      </w:r>
      <w:r>
        <w:t>的基础设置</w:t>
      </w:r>
      <w:r>
        <w:rPr>
          <w:rFonts w:hint="eastAsia"/>
        </w:rPr>
        <w:t>,</w:t>
      </w:r>
      <w:r>
        <w:t>这一步是必须的</w:t>
      </w:r>
      <w:r>
        <w:rPr>
          <w:rFonts w:hint="eastAsia"/>
        </w:rPr>
        <w:t>,</w:t>
      </w:r>
      <w:r>
        <w:t>否则后面的所有操作都会提示你是谁</w:t>
      </w:r>
      <w:r>
        <w:rPr>
          <w:rFonts w:hint="eastAsia"/>
        </w:rPr>
        <w:t>,</w:t>
      </w:r>
      <w:r>
        <w:t>你没有权限操作</w:t>
      </w:r>
      <w:r>
        <w:rPr>
          <w:rFonts w:hint="eastAsia"/>
        </w:rPr>
        <w:t>.</w:t>
      </w:r>
    </w:p>
    <w:p w:rsidR="00F43648" w:rsidRDefault="00F43648" w:rsidP="000970F8">
      <w:pPr>
        <w:pStyle w:val="ad"/>
      </w:pPr>
      <w:r>
        <w:rPr>
          <w:rFonts w:hint="eastAsia"/>
          <w:shd w:val="clear" w:color="auto" w:fill="FFEDC4"/>
        </w:rPr>
        <w:t>git config --global </w:t>
      </w:r>
      <w:hyperlink r:id="rId14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user.name</w:t>
        </w:r>
      </w:hyperlink>
      <w:r w:rsidR="000970F8">
        <w:rPr>
          <w:shd w:val="clear" w:color="auto" w:fill="FFEDC4"/>
        </w:rPr>
        <w:t xml:space="preserve">  </w:t>
      </w:r>
      <w:r w:rsidR="000970F8" w:rsidRPr="000970F8">
        <w:rPr>
          <w:shd w:val="clear" w:color="auto" w:fill="FFEDC4"/>
        </w:rPr>
        <w:t>wangyoukun</w:t>
      </w:r>
      <w:r w:rsidR="000970F8">
        <w:rPr>
          <w:shd w:val="clear" w:color="auto" w:fill="FFEDC4"/>
        </w:rPr>
        <w:t xml:space="preserve">        </w:t>
      </w:r>
      <w:r w:rsidR="000970F8">
        <w:rPr>
          <w:rFonts w:hint="eastAsia"/>
          <w:shd w:val="clear" w:color="auto" w:fill="FFEDC4"/>
        </w:rPr>
        <w:t>#</w:t>
      </w:r>
      <w:r w:rsidR="000970F8">
        <w:rPr>
          <w:shd w:val="clear" w:color="auto" w:fill="FFEDC4"/>
        </w:rPr>
        <w:t>设置用户</w:t>
      </w:r>
    </w:p>
    <w:p w:rsidR="00F43648" w:rsidRDefault="00F43648" w:rsidP="000970F8">
      <w:pPr>
        <w:pStyle w:val="ad"/>
        <w:rPr>
          <w:rFonts w:hint="eastAsia"/>
        </w:rPr>
      </w:pPr>
      <w:r>
        <w:rPr>
          <w:rFonts w:hint="eastAsia"/>
          <w:shd w:val="clear" w:color="auto" w:fill="FFEDC4"/>
        </w:rPr>
        <w:t>git config --global user.email</w:t>
      </w:r>
      <w:r w:rsidR="000970F8">
        <w:rPr>
          <w:shd w:val="clear" w:color="auto" w:fill="FFEDC4"/>
        </w:rPr>
        <w:t xml:space="preserve">   </w:t>
      </w:r>
      <w:hyperlink r:id="rId15" w:history="1">
        <w:r w:rsidR="000970F8" w:rsidRPr="009D2EF8">
          <w:rPr>
            <w:rStyle w:val="a6"/>
            <w:shd w:val="clear" w:color="auto" w:fill="FFEDC4"/>
          </w:rPr>
          <w:t>1064043323@qq.com</w:t>
        </w:r>
      </w:hyperlink>
      <w:r w:rsidR="000970F8">
        <w:rPr>
          <w:shd w:val="clear" w:color="auto" w:fill="FFEDC4"/>
        </w:rPr>
        <w:t xml:space="preserve">  </w:t>
      </w:r>
      <w:r w:rsidR="000970F8">
        <w:rPr>
          <w:rFonts w:hint="eastAsia"/>
          <w:shd w:val="clear" w:color="auto" w:fill="FFEDC4"/>
        </w:rPr>
        <w:t>#</w:t>
      </w:r>
      <w:r w:rsidR="000970F8">
        <w:rPr>
          <w:shd w:val="clear" w:color="auto" w:fill="FFEDC4"/>
        </w:rPr>
        <w:t>设置邮箱</w:t>
      </w:r>
    </w:p>
    <w:p w:rsidR="00F43648" w:rsidRDefault="00F43648" w:rsidP="000970F8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git config </w:t>
      </w:r>
      <w:r>
        <w:rPr>
          <w:shd w:val="clear" w:color="auto" w:fill="FFEDC4"/>
        </w:rPr>
        <w:t>–</w:t>
      </w:r>
      <w:r>
        <w:rPr>
          <w:rFonts w:hint="eastAsia"/>
          <w:shd w:val="clear" w:color="auto" w:fill="FFEDC4"/>
        </w:rPr>
        <w:t>list</w:t>
      </w:r>
      <w:r w:rsidR="000970F8">
        <w:rPr>
          <w:shd w:val="clear" w:color="auto" w:fill="FFEDC4"/>
        </w:rPr>
        <w:t xml:space="preserve">   </w:t>
      </w:r>
      <w:r w:rsidR="000970F8">
        <w:rPr>
          <w:rFonts w:hint="eastAsia"/>
          <w:shd w:val="clear" w:color="auto" w:fill="FFEDC4"/>
        </w:rPr>
        <w:t>#</w:t>
      </w:r>
      <w:r w:rsidR="000970F8">
        <w:rPr>
          <w:shd w:val="clear" w:color="auto" w:fill="FFEDC4"/>
        </w:rPr>
        <w:t>查看全局设置的结果</w:t>
      </w:r>
      <w:r w:rsidR="000970F8">
        <w:rPr>
          <w:rFonts w:hint="eastAsia"/>
          <w:shd w:val="clear" w:color="auto" w:fill="FFEDC4"/>
        </w:rPr>
        <w:t>,</w:t>
      </w:r>
      <w:r w:rsidR="000970F8">
        <w:rPr>
          <w:shd w:val="clear" w:color="auto" w:fill="FFEDC4"/>
        </w:rPr>
        <w:t>以下是我设置的结果情况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user.name=wangyoukun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user.email=1064043323@qq.com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core.repositoryformatversion=0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core.filemode=true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core.bare=false</w:t>
      </w:r>
    </w:p>
    <w:p w:rsid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core.logallrefupdates=true</w:t>
      </w:r>
    </w:p>
    <w:p w:rsidR="000970F8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第二步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: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创建git管理的目录</w:t>
      </w:r>
    </w:p>
    <w:p w:rsidR="000970F8" w:rsidRDefault="000970F8" w:rsidP="000970F8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在家目录下面创建git管理的目录</w:t>
      </w:r>
    </w:p>
    <w:p w:rsidR="00F43648" w:rsidRDefault="006C7809" w:rsidP="000970F8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mkdir git_data</w:t>
      </w:r>
    </w:p>
    <w:p w:rsidR="000970F8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第三步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:参考git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2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.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0讲义</w:t>
      </w:r>
    </w:p>
    <w:p w:rsidR="00F43648" w:rsidRDefault="006C7809" w:rsidP="000970F8">
      <w:pPr>
        <w:pStyle w:val="ad"/>
        <w:rPr>
          <w:shd w:val="clear" w:color="auto" w:fill="FFEDC4"/>
        </w:rPr>
      </w:pPr>
      <w:r w:rsidRPr="006C7809">
        <w:rPr>
          <w:shd w:val="clear" w:color="auto" w:fill="FFEDC4"/>
        </w:rPr>
        <w:t>git init</w:t>
      </w:r>
    </w:p>
    <w:p w:rsidR="00F43648" w:rsidRDefault="006C7809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 status</w:t>
      </w:r>
      <w:r w:rsid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 xml:space="preserve">  查看当前的状态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[root@node1 git_data]# git status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On branch dev</w:t>
      </w:r>
    </w:p>
    <w:p w:rsidR="000970F8" w:rsidRDefault="000970F8" w:rsidP="000970F8">
      <w:pPr>
        <w:pStyle w:val="ad"/>
        <w:rPr>
          <w:rFonts w:hint="eastAsia"/>
          <w:shd w:val="clear" w:color="auto" w:fill="FFEDC4"/>
        </w:rPr>
      </w:pPr>
      <w:r w:rsidRPr="000970F8">
        <w:rPr>
          <w:shd w:val="clear" w:color="auto" w:fill="FFEDC4"/>
        </w:rPr>
        <w:t>nothing to commit, working tree clean</w:t>
      </w:r>
      <w:r>
        <w:rPr>
          <w:shd w:val="clear" w:color="auto" w:fill="FFEDC4"/>
        </w:rPr>
        <w:t xml:space="preserve">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这是默认的没有问题的提交结果情况</w:t>
      </w:r>
    </w:p>
    <w:p w:rsidR="000970F8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6C7809" w:rsidP="000970F8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touch a.txt</w:t>
      </w:r>
      <w:r w:rsidR="000970F8">
        <w:rPr>
          <w:shd w:val="clear" w:color="auto" w:fill="FFEDC4"/>
        </w:rPr>
        <w:t xml:space="preserve">   </w:t>
      </w:r>
      <w:r w:rsidR="000970F8">
        <w:rPr>
          <w:rFonts w:hint="eastAsia"/>
          <w:shd w:val="clear" w:color="auto" w:fill="FFEDC4"/>
        </w:rPr>
        <w:t>#</w:t>
      </w:r>
      <w:r w:rsidR="000970F8">
        <w:rPr>
          <w:shd w:val="clear" w:color="auto" w:fill="FFEDC4"/>
        </w:rPr>
        <w:t>创建一个文件</w:t>
      </w:r>
    </w:p>
    <w:p w:rsidR="00F43648" w:rsidRDefault="006C7809" w:rsidP="000970F8">
      <w:pPr>
        <w:pStyle w:val="ad"/>
        <w:rPr>
          <w:rFonts w:hint="eastAsia"/>
          <w:shd w:val="clear" w:color="auto" w:fill="FFEDC4"/>
        </w:rPr>
      </w:pPr>
      <w:r>
        <w:rPr>
          <w:rFonts w:hint="eastAsia"/>
          <w:shd w:val="clear" w:color="auto" w:fill="FFEDC4"/>
        </w:rPr>
        <w:t>git add a.txt</w:t>
      </w:r>
      <w:r w:rsidR="000970F8">
        <w:rPr>
          <w:shd w:val="clear" w:color="auto" w:fill="FFEDC4"/>
        </w:rPr>
        <w:t xml:space="preserve">   </w:t>
      </w:r>
      <w:r w:rsidR="000970F8">
        <w:rPr>
          <w:rFonts w:hint="eastAsia"/>
          <w:shd w:val="clear" w:color="auto" w:fill="FFEDC4"/>
        </w:rPr>
        <w:t>#</w:t>
      </w:r>
      <w:r w:rsidR="000970F8">
        <w:rPr>
          <w:shd w:val="clear" w:color="auto" w:fill="FFEDC4"/>
        </w:rPr>
        <w:t>将文件提交到暂存区域</w:t>
      </w:r>
    </w:p>
    <w:p w:rsidR="00F43648" w:rsidRDefault="006C7809" w:rsidP="000970F8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git rm --cached a.txt</w:t>
      </w:r>
      <w:r w:rsidR="000970F8">
        <w:rPr>
          <w:shd w:val="clear" w:color="auto" w:fill="FFEDC4"/>
        </w:rPr>
        <w:t xml:space="preserve">  </w:t>
      </w:r>
    </w:p>
    <w:p w:rsidR="000970F8" w:rsidRDefault="000970F8" w:rsidP="000970F8">
      <w:pPr>
        <w:rPr>
          <w:shd w:val="clear" w:color="auto" w:fill="FFEDC4"/>
        </w:rPr>
      </w:pP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 xml:space="preserve">[root@node1 git_data]# ll -a 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total 16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lastRenderedPageBreak/>
        <w:t>drwxr-xr-x  3 root root  70 Jun  9 14:56 .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dr-xr-x---. 8 root root 264 Jun 11 09:11 ..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8 Jun  9 11:46 a.txt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6 Jun  9 11:39 b.txt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12 Jun  9 14:56 c.txt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4 Jun  9 15:08 d.txt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 8 root root 183 Jun 11 09:18 .git</w:t>
      </w:r>
      <w:r>
        <w:rPr>
          <w:shd w:val="clear" w:color="auto" w:fill="FFEDC4"/>
        </w:rPr>
        <w:t xml:space="preserve">    </w:t>
      </w:r>
      <w:r>
        <w:rPr>
          <w:rFonts w:hint="eastAsia"/>
          <w:shd w:val="clear" w:color="auto" w:fill="FFEDC4"/>
        </w:rPr>
        <w:t>#.</w:t>
      </w:r>
      <w:r>
        <w:rPr>
          <w:shd w:val="clear" w:color="auto" w:fill="FFEDC4"/>
        </w:rPr>
        <w:t>git默认就是本地仓库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[root@node1 git_data]# ll .git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total 28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 2 root root    6 Jun  9 09:52 branches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20 Jun  9 15:10 COMMIT_EDITMSG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92 Jun 11 09:16 config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73 Jun  9 09:52 description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20 Jun  9 15:07 HEAD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 2 root root  242 Jun  9 09:52 hooks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353 Jun  9 15:10 index</w:t>
      </w:r>
      <w:r>
        <w:rPr>
          <w:shd w:val="clear" w:color="auto" w:fill="FFEDC4"/>
        </w:rPr>
        <w:t xml:space="preserve"> 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默认就是本地仓库的暂存区域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 2 root root   21 Jun  9 09:52 info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 3 root root   30 Jun  9 10:10 logs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drwxr-xr-x 40 root root 4096 Jun  9 15:10 objects</w:t>
      </w:r>
    </w:p>
    <w:p w:rsidR="000970F8" w:rsidRPr="000970F8" w:rsidRDefault="000970F8" w:rsidP="000970F8">
      <w:pPr>
        <w:pStyle w:val="ad"/>
        <w:rPr>
          <w:shd w:val="clear" w:color="auto" w:fill="FFEDC4"/>
        </w:rPr>
      </w:pPr>
      <w:r w:rsidRPr="000970F8">
        <w:rPr>
          <w:shd w:val="clear" w:color="auto" w:fill="FFEDC4"/>
        </w:rPr>
        <w:t>-rw-r--r--  1 root root   41 Jun  9 14:41 ORIG_HEAD</w:t>
      </w:r>
    </w:p>
    <w:p w:rsidR="000970F8" w:rsidRDefault="000970F8" w:rsidP="000970F8">
      <w:pPr>
        <w:pStyle w:val="ad"/>
        <w:rPr>
          <w:rFonts w:hint="eastAsia"/>
          <w:shd w:val="clear" w:color="auto" w:fill="FFEDC4"/>
        </w:rPr>
      </w:pPr>
      <w:r w:rsidRPr="000970F8">
        <w:rPr>
          <w:shd w:val="clear" w:color="auto" w:fill="FFEDC4"/>
        </w:rPr>
        <w:t>drwxr-xr-x  4 root root   31 Jun  9 09:52 refs</w:t>
      </w:r>
    </w:p>
    <w:p w:rsidR="00F43648" w:rsidRDefault="003A2C9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3A2C91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645910" cy="2785030"/>
            <wp:effectExtent l="0" t="0" r="2540" b="0"/>
            <wp:docPr id="2" name="图片 2" descr="C:\Users\Administrator\Documents\Tencent Files\1064043323\Image\Group\JI[QPS%%`C5(_JA1TDF5@{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064043323\Image\Group\JI[QPS%%`C5(_JA1TDF5@{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648" w:rsidRDefault="003A2C9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3A2C91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lastRenderedPageBreak/>
        <w:drawing>
          <wp:inline distT="0" distB="0" distL="0" distR="0">
            <wp:extent cx="6645910" cy="2233615"/>
            <wp:effectExtent l="0" t="0" r="2540" b="0"/>
            <wp:docPr id="3" name="图片 3" descr="C:\Users\Administrator\Documents\Tencent Files\1064043323\Image\Group\SUDK$E]DSC95UTV($17QRQ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064043323\Image\Group\SUDK$E]DSC95UTV($17QRQB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3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3A2C91" w:rsidP="000970F8">
      <w:pPr>
        <w:pStyle w:val="ad"/>
        <w:rPr>
          <w:rFonts w:hint="eastAsia"/>
          <w:shd w:val="clear" w:color="auto" w:fill="FFEDC4"/>
        </w:rPr>
      </w:pPr>
      <w:r w:rsidRPr="000970F8">
        <w:rPr>
          <w:rFonts w:hint="eastAsia"/>
          <w:highlight w:val="yellow"/>
          <w:shd w:val="clear" w:color="auto" w:fill="FFEDC4"/>
        </w:rPr>
        <w:t>git checkout -- a.txt</w:t>
      </w:r>
      <w:r w:rsidR="00341A12">
        <w:rPr>
          <w:shd w:val="clear" w:color="auto" w:fill="FFEDC4"/>
        </w:rPr>
        <w:t xml:space="preserve"> </w:t>
      </w:r>
      <w:r w:rsidR="00341A12">
        <w:rPr>
          <w:highlight w:val="yellow"/>
          <w:shd w:val="clear" w:color="auto" w:fill="FFEDC4"/>
        </w:rPr>
        <w:t>恢复文件在暂存区的状态</w:t>
      </w:r>
    </w:p>
    <w:p w:rsidR="000970F8" w:rsidRDefault="000970F8" w:rsidP="000970F8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这个命令什么时候用呢</w:t>
      </w:r>
      <w:r>
        <w:rPr>
          <w:rFonts w:hint="eastAsia"/>
          <w:shd w:val="clear" w:color="auto" w:fill="FFEDC4"/>
        </w:rPr>
        <w:t>?</w:t>
      </w:r>
    </w:p>
    <w:p w:rsidR="000970F8" w:rsidRDefault="000970F8" w:rsidP="000970F8">
      <w:pPr>
        <w:pStyle w:val="ad"/>
        <w:rPr>
          <w:rFonts w:hint="eastAsia"/>
          <w:shd w:val="clear" w:color="auto" w:fill="FFEDC4"/>
        </w:rPr>
      </w:pPr>
      <w:r>
        <w:rPr>
          <w:shd w:val="clear" w:color="auto" w:fill="FFEDC4"/>
        </w:rPr>
        <w:t>第一步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当文件a.txt文件被创建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并且追加过文件内容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后来执行了</w:t>
      </w:r>
      <w:r>
        <w:rPr>
          <w:rFonts w:hint="eastAsia"/>
          <w:shd w:val="clear" w:color="auto" w:fill="FFEDC4"/>
        </w:rPr>
        <w:t>git add a.txt命令</w:t>
      </w:r>
    </w:p>
    <w:p w:rsidR="000970F8" w:rsidRDefault="000970F8" w:rsidP="000970F8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此时git status会发现提示a.txt文件是暂存状态</w:t>
      </w:r>
    </w:p>
    <w:p w:rsidR="000970F8" w:rsidRDefault="000970F8" w:rsidP="000970F8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第三步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如果此时再重新编辑文件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添加新的文件内容的话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查看文件状态</w:t>
      </w:r>
      <w:r>
        <w:rPr>
          <w:rFonts w:hint="eastAsia"/>
          <w:shd w:val="clear" w:color="auto" w:fill="FFEDC4"/>
        </w:rPr>
        <w:t>git status就会发现同时存在着暂存状态和提示未提交的更改</w:t>
      </w:r>
    </w:p>
    <w:p w:rsidR="000970F8" w:rsidRPr="000970F8" w:rsidRDefault="000970F8" w:rsidP="000970F8">
      <w:pPr>
        <w:pStyle w:val="ad"/>
        <w:rPr>
          <w:rFonts w:hint="eastAsia"/>
          <w:shd w:val="clear" w:color="auto" w:fill="FFEDC4"/>
        </w:rPr>
      </w:pPr>
      <w:r>
        <w:rPr>
          <w:shd w:val="clear" w:color="auto" w:fill="FFEDC4"/>
        </w:rPr>
        <w:t>第四步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这个时候我发现文件被我修改错了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我想回到最近的一次状态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即暂存状态时候的文件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执行</w:t>
      </w:r>
      <w:r>
        <w:rPr>
          <w:rFonts w:hint="eastAsia"/>
          <w:shd w:val="clear" w:color="auto" w:fill="FFEDC4"/>
        </w:rPr>
        <w:t>g</w:t>
      </w:r>
      <w:r>
        <w:rPr>
          <w:shd w:val="clear" w:color="auto" w:fill="FFEDC4"/>
        </w:rPr>
        <w:t>it ckeckout – a.txt 命令</w:t>
      </w:r>
      <w:r>
        <w:rPr>
          <w:rFonts w:hint="eastAsia"/>
          <w:shd w:val="clear" w:color="auto" w:fill="FFEDC4"/>
        </w:rPr>
        <w:t>.</w:t>
      </w:r>
      <w:r>
        <w:rPr>
          <w:shd w:val="clear" w:color="auto" w:fill="FFEDC4"/>
        </w:rPr>
        <w:t>执行完这个命令之后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就会发现文件撤销成功了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就是之前自己想要的哪个状态</w:t>
      </w:r>
      <w:r>
        <w:rPr>
          <w:rFonts w:hint="eastAsia"/>
          <w:shd w:val="clear" w:color="auto" w:fill="FFEDC4"/>
        </w:rPr>
        <w:t>.</w:t>
      </w:r>
    </w:p>
    <w:p w:rsidR="000970F8" w:rsidRDefault="000970F8" w:rsidP="000970F8">
      <w:pPr>
        <w:pStyle w:val="ad"/>
        <w:rPr>
          <w:shd w:val="clear" w:color="auto" w:fill="FFEDC4"/>
        </w:rPr>
      </w:pPr>
    </w:p>
    <w:p w:rsidR="0007727F" w:rsidRDefault="0007727F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3A2C91" w:rsidP="0007727F">
      <w:pPr>
        <w:pStyle w:val="ad"/>
        <w:rPr>
          <w:shd w:val="clear" w:color="auto" w:fill="FFEDC4"/>
        </w:rPr>
      </w:pPr>
      <w:r w:rsidRPr="00BD0CEF">
        <w:rPr>
          <w:rFonts w:hint="eastAsia"/>
          <w:highlight w:val="yellow"/>
          <w:shd w:val="clear" w:color="auto" w:fill="FFEDC4"/>
        </w:rPr>
        <w:t>git rm -f c.txt</w:t>
      </w:r>
      <w:r w:rsidR="00341A12">
        <w:rPr>
          <w:shd w:val="clear" w:color="auto" w:fill="FFEDC4"/>
        </w:rPr>
        <w:t xml:space="preserve">  </w:t>
      </w:r>
      <w:r w:rsidR="00341A12">
        <w:rPr>
          <w:highlight w:val="yellow"/>
          <w:shd w:val="clear" w:color="auto" w:fill="FFEDC4"/>
        </w:rPr>
        <w:t>删除文件在暂存区的状态</w:t>
      </w:r>
    </w:p>
    <w:p w:rsidR="0007727F" w:rsidRDefault="0007727F" w:rsidP="0007727F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这个命令什么时候用呢</w:t>
      </w:r>
      <w:r>
        <w:rPr>
          <w:rFonts w:hint="eastAsia"/>
          <w:shd w:val="clear" w:color="auto" w:fill="FFEDC4"/>
        </w:rPr>
        <w:t>?</w:t>
      </w:r>
    </w:p>
    <w:p w:rsidR="0007727F" w:rsidRDefault="0007727F" w:rsidP="0007727F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第一步</w:t>
      </w:r>
      <w:r>
        <w:rPr>
          <w:rFonts w:hint="eastAsia"/>
          <w:shd w:val="clear" w:color="auto" w:fill="FFEDC4"/>
        </w:rPr>
        <w:t>;</w:t>
      </w:r>
      <w:r>
        <w:rPr>
          <w:shd w:val="clear" w:color="auto" w:fill="FFEDC4"/>
        </w:rPr>
        <w:t>当我不想要这个文件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但是这个文件又被我执行了</w:t>
      </w:r>
      <w:r>
        <w:rPr>
          <w:rFonts w:hint="eastAsia"/>
          <w:shd w:val="clear" w:color="auto" w:fill="FFEDC4"/>
        </w:rPr>
        <w:t>git add c.txt命令了</w:t>
      </w:r>
    </w:p>
    <w:p w:rsidR="0007727F" w:rsidRDefault="0007727F" w:rsidP="0007727F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 w:rsidR="00BD0CEF">
        <w:rPr>
          <w:shd w:val="clear" w:color="auto" w:fill="FFEDC4"/>
        </w:rPr>
        <w:t>执行</w:t>
      </w:r>
      <w:r w:rsidR="00BD0CEF">
        <w:rPr>
          <w:rFonts w:hint="eastAsia"/>
          <w:shd w:val="clear" w:color="auto" w:fill="FFEDC4"/>
        </w:rPr>
        <w:t xml:space="preserve">git rm </w:t>
      </w:r>
      <w:r w:rsidR="00BD0CEF">
        <w:rPr>
          <w:shd w:val="clear" w:color="auto" w:fill="FFEDC4"/>
        </w:rPr>
        <w:t>–</w:t>
      </w:r>
      <w:r w:rsidR="00BD0CEF">
        <w:rPr>
          <w:rFonts w:hint="eastAsia"/>
          <w:shd w:val="clear" w:color="auto" w:fill="FFEDC4"/>
        </w:rPr>
        <w:t xml:space="preserve">f </w:t>
      </w:r>
      <w:r w:rsidR="00BD0CEF">
        <w:rPr>
          <w:shd w:val="clear" w:color="auto" w:fill="FFEDC4"/>
        </w:rPr>
        <w:t>c.txt命令</w:t>
      </w:r>
      <w:r w:rsidR="00BD0CEF">
        <w:rPr>
          <w:rFonts w:hint="eastAsia"/>
          <w:shd w:val="clear" w:color="auto" w:fill="FFEDC4"/>
        </w:rPr>
        <w:t>,此时查看状态git</w:t>
      </w:r>
      <w:r w:rsidR="00BD0CEF">
        <w:rPr>
          <w:shd w:val="clear" w:color="auto" w:fill="FFEDC4"/>
        </w:rPr>
        <w:t xml:space="preserve"> status发现c.txt文件没有被暂存</w:t>
      </w:r>
      <w:r w:rsidR="00BD0CEF">
        <w:rPr>
          <w:rFonts w:hint="eastAsia"/>
          <w:shd w:val="clear" w:color="auto" w:fill="FFEDC4"/>
        </w:rPr>
        <w:t>,</w:t>
      </w:r>
      <w:r w:rsidR="00BD0CEF">
        <w:rPr>
          <w:shd w:val="clear" w:color="auto" w:fill="FFEDC4"/>
        </w:rPr>
        <w:t>只是提示文件没有被追踪</w:t>
      </w:r>
    </w:p>
    <w:p w:rsidR="00BD0CEF" w:rsidRPr="00BD0CEF" w:rsidRDefault="00BD0CEF" w:rsidP="0007727F">
      <w:pPr>
        <w:pStyle w:val="ad"/>
        <w:rPr>
          <w:rFonts w:hint="eastAsia"/>
          <w:shd w:val="clear" w:color="auto" w:fill="FFEDC4"/>
        </w:rPr>
      </w:pPr>
      <w:r>
        <w:rPr>
          <w:shd w:val="clear" w:color="auto" w:fill="FFEDC4"/>
        </w:rPr>
        <w:t>第三步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此时执行</w:t>
      </w:r>
      <w:r>
        <w:rPr>
          <w:rFonts w:hint="eastAsia"/>
          <w:shd w:val="clear" w:color="auto" w:fill="FFEDC4"/>
        </w:rPr>
        <w:t>ll命令发现,文件没有被真正删除,只是文件在暂存区域被删除</w:t>
      </w:r>
    </w:p>
    <w:p w:rsidR="0007727F" w:rsidRPr="00BD0CEF" w:rsidRDefault="0007727F" w:rsidP="0007727F">
      <w:pPr>
        <w:pStyle w:val="ad"/>
        <w:rPr>
          <w:shd w:val="clear" w:color="auto" w:fill="FFEDC4"/>
        </w:rPr>
      </w:pPr>
    </w:p>
    <w:p w:rsidR="00BD0CEF" w:rsidRDefault="00BD0CEF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3A2C91" w:rsidP="00341A12">
      <w:pPr>
        <w:pStyle w:val="ad"/>
        <w:rPr>
          <w:shd w:val="clear" w:color="auto" w:fill="FFEDC4"/>
        </w:rPr>
      </w:pPr>
      <w:r w:rsidRPr="00341A12">
        <w:rPr>
          <w:rFonts w:hint="eastAsia"/>
          <w:highlight w:val="yellow"/>
          <w:shd w:val="clear" w:color="auto" w:fill="FFEDC4"/>
        </w:rPr>
        <w:t>git mv a1.txt a.txt</w:t>
      </w:r>
      <w:r w:rsidR="00341A12">
        <w:rPr>
          <w:shd w:val="clear" w:color="auto" w:fill="FFEDC4"/>
        </w:rPr>
        <w:t xml:space="preserve">  </w:t>
      </w:r>
      <w:r w:rsidR="00341A12">
        <w:rPr>
          <w:highlight w:val="yellow"/>
          <w:shd w:val="clear" w:color="auto" w:fill="FFEDC4"/>
        </w:rPr>
        <w:t>暂存区修改文件名并不影响文件的状态</w:t>
      </w:r>
    </w:p>
    <w:p w:rsidR="00341A12" w:rsidRDefault="00341A12" w:rsidP="00341A12">
      <w:pPr>
        <w:pStyle w:val="ad"/>
        <w:rPr>
          <w:shd w:val="clear" w:color="auto" w:fill="FFEDC4"/>
        </w:rPr>
      </w:pPr>
      <w:r w:rsidRPr="00341A12">
        <w:rPr>
          <w:shd w:val="clear" w:color="auto" w:fill="FFEDC4"/>
        </w:rPr>
        <w:t>第一步</w:t>
      </w:r>
      <w:r w:rsidRPr="00341A12">
        <w:rPr>
          <w:rFonts w:hint="eastAsia"/>
          <w:shd w:val="clear" w:color="auto" w:fill="FFEDC4"/>
        </w:rPr>
        <w:t>:</w:t>
      </w:r>
      <w:r w:rsidRPr="00341A12">
        <w:rPr>
          <w:shd w:val="clear" w:color="auto" w:fill="FFEDC4"/>
        </w:rPr>
        <w:t>执行修改文件名的命令</w:t>
      </w:r>
      <w:r w:rsidRPr="00341A12">
        <w:rPr>
          <w:rFonts w:hint="eastAsia"/>
          <w:shd w:val="clear" w:color="auto" w:fill="FFEDC4"/>
        </w:rPr>
        <w:t>git mv</w:t>
      </w:r>
      <w:r>
        <w:rPr>
          <w:rFonts w:hint="eastAsia"/>
          <w:shd w:val="clear" w:color="auto" w:fill="FFEDC4"/>
        </w:rPr>
        <w:t xml:space="preserve"> </w:t>
      </w:r>
      <w:r w:rsidRPr="00341A12">
        <w:rPr>
          <w:shd w:val="clear" w:color="auto" w:fill="FFEDC4"/>
        </w:rPr>
        <w:t>a1.txt a.txt</w:t>
      </w:r>
    </w:p>
    <w:p w:rsidR="00341A12" w:rsidRDefault="00341A12" w:rsidP="00341A1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git status</w:t>
      </w:r>
      <w:r w:rsidR="00F21603">
        <w:rPr>
          <w:shd w:val="clear" w:color="auto" w:fill="FFEDC4"/>
        </w:rPr>
        <w:t>查看文件没有发生状态变化</w:t>
      </w:r>
      <w:r w:rsidR="00F21603">
        <w:rPr>
          <w:rFonts w:hint="eastAsia"/>
          <w:shd w:val="clear" w:color="auto" w:fill="FFEDC4"/>
        </w:rPr>
        <w:t>,即修改之后的文件还是暂存的状态</w:t>
      </w:r>
    </w:p>
    <w:p w:rsidR="00341A12" w:rsidRDefault="00341A12" w:rsidP="00341A12">
      <w:pPr>
        <w:pStyle w:val="ad"/>
        <w:rPr>
          <w:shd w:val="clear" w:color="auto" w:fill="FFEDC4"/>
        </w:rPr>
      </w:pPr>
    </w:p>
    <w:p w:rsidR="00F43648" w:rsidRDefault="003A2C9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DB0E5B">
        <w:rPr>
          <w:rFonts w:ascii="微软雅黑" w:eastAsia="微软雅黑" w:hAnsi="微软雅黑" w:hint="eastAsia"/>
          <w:color w:val="0000FF"/>
          <w:sz w:val="26"/>
          <w:szCs w:val="26"/>
          <w:highlight w:val="yellow"/>
          <w:shd w:val="clear" w:color="auto" w:fill="FFEDC4"/>
        </w:rPr>
        <w:lastRenderedPageBreak/>
        <w:t>git log</w:t>
      </w:r>
      <w:r w:rsidR="00835586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 xml:space="preserve">  查看</w:t>
      </w:r>
      <w:r w:rsidR="00835586"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commit</w:t>
      </w:r>
      <w:r w:rsidR="00835586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提交的日志</w:t>
      </w:r>
      <w:r w:rsidR="00835586"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,这个命令显示结果最为详细但是过于累赘</w:t>
      </w:r>
    </w:p>
    <w:p w:rsidR="00835586" w:rsidRPr="003A2C91" w:rsidRDefault="00835586" w:rsidP="00687BD0">
      <w:pPr>
        <w:pStyle w:val="ad"/>
        <w:rPr>
          <w:shd w:val="clear" w:color="auto" w:fill="FFEDC4"/>
        </w:rPr>
      </w:pPr>
      <w:r w:rsidRPr="00DB0E5B">
        <w:rPr>
          <w:rFonts w:hint="eastAsia"/>
          <w:highlight w:val="yellow"/>
          <w:shd w:val="clear" w:color="auto" w:fill="FFEDC4"/>
        </w:rPr>
        <w:t>git log </w:t>
      </w:r>
      <w:r w:rsidR="00687BD0" w:rsidRPr="00DB0E5B">
        <w:rPr>
          <w:highlight w:val="yellow"/>
          <w:shd w:val="clear" w:color="auto" w:fill="FFEDC4"/>
        </w:rPr>
        <w:t>–</w:t>
      </w:r>
      <w:r w:rsidRPr="00DB0E5B">
        <w:rPr>
          <w:rFonts w:hint="eastAsia"/>
          <w:highlight w:val="yellow"/>
          <w:shd w:val="clear" w:color="auto" w:fill="FFEDC4"/>
        </w:rPr>
        <w:t>oneline</w:t>
      </w:r>
      <w:r w:rsidR="00687BD0">
        <w:rPr>
          <w:shd w:val="clear" w:color="auto" w:fill="FFEDC4"/>
        </w:rPr>
        <w:t xml:space="preserve">   </w:t>
      </w:r>
      <w:r w:rsidR="00687BD0">
        <w:rPr>
          <w:rFonts w:hint="eastAsia"/>
          <w:shd w:val="clear" w:color="auto" w:fill="FFEDC4"/>
        </w:rPr>
        <w:t>#</w:t>
      </w:r>
      <w:r w:rsidR="00687BD0">
        <w:rPr>
          <w:shd w:val="clear" w:color="auto" w:fill="FFEDC4"/>
        </w:rPr>
        <w:t>这条命令显示的只有hash值的前几位数值</w:t>
      </w:r>
      <w:r w:rsidR="00687BD0">
        <w:rPr>
          <w:rFonts w:hint="eastAsia"/>
          <w:shd w:val="clear" w:color="auto" w:fill="FFEDC4"/>
        </w:rPr>
        <w:t>,</w:t>
      </w:r>
      <w:r w:rsidR="00687BD0">
        <w:rPr>
          <w:shd w:val="clear" w:color="auto" w:fill="FFEDC4"/>
        </w:rPr>
        <w:t>和commit时编辑的描述信息</w:t>
      </w:r>
      <w:r w:rsidR="00687BD0">
        <w:rPr>
          <w:rFonts w:hint="eastAsia"/>
          <w:shd w:val="clear" w:color="auto" w:fill="FFEDC4"/>
        </w:rPr>
        <w:t xml:space="preserve"> `</w:t>
      </w:r>
      <w:r w:rsidR="00687BD0">
        <w:rPr>
          <w:shd w:val="clear" w:color="auto" w:fill="FFEDC4"/>
        </w:rPr>
        <w:t>–</w:t>
      </w:r>
      <w:r w:rsidR="00687BD0">
        <w:rPr>
          <w:rFonts w:hint="eastAsia"/>
          <w:shd w:val="clear" w:color="auto" w:fill="FFEDC4"/>
        </w:rPr>
        <w:t>m</w:t>
      </w:r>
      <w:r w:rsidR="00687BD0">
        <w:rPr>
          <w:shd w:val="clear" w:color="auto" w:fill="FFEDC4"/>
        </w:rPr>
        <w:t xml:space="preserve"> “描述”</w:t>
      </w:r>
      <w:r w:rsidR="00687BD0">
        <w:rPr>
          <w:rFonts w:hint="eastAsia"/>
          <w:shd w:val="clear" w:color="auto" w:fill="FFEDC4"/>
        </w:rPr>
        <w:t>`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[root@node1 git_data]# git log --oneline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0802f09 modify on big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a4db9c8 modify first on big branch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91d093e merge dev c.txt to master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c965f54 modify c.txt on master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eb9b1f8 modify c.txt</w:t>
      </w:r>
    </w:p>
    <w:p w:rsidR="00687BD0" w:rsidRPr="00687BD0" w:rsidRDefault="00687BD0" w:rsidP="00687BD0">
      <w:pPr>
        <w:pStyle w:val="ad"/>
        <w:rPr>
          <w:shd w:val="clear" w:color="auto" w:fill="FFEDC4"/>
        </w:rPr>
      </w:pPr>
      <w:r w:rsidRPr="00687BD0">
        <w:rPr>
          <w:shd w:val="clear" w:color="auto" w:fill="FFEDC4"/>
        </w:rPr>
        <w:t>3942076 Merge branch 'dev'</w:t>
      </w:r>
    </w:p>
    <w:p w:rsidR="00835586" w:rsidRDefault="00687BD0" w:rsidP="00687BD0">
      <w:pPr>
        <w:pStyle w:val="ad"/>
        <w:rPr>
          <w:rFonts w:hint="eastAsia"/>
          <w:shd w:val="clear" w:color="auto" w:fill="FFEDC4"/>
        </w:rPr>
      </w:pPr>
      <w:r w:rsidRPr="00687BD0">
        <w:rPr>
          <w:shd w:val="clear" w:color="auto" w:fill="FFEDC4"/>
        </w:rPr>
        <w:t>7a54252 modify c.txt on dev branch</w:t>
      </w:r>
    </w:p>
    <w:p w:rsidR="00F43648" w:rsidRDefault="00F4364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3A2C9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3A2C91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645910" cy="1362717"/>
            <wp:effectExtent l="0" t="0" r="2540" b="8890"/>
            <wp:docPr id="4" name="图片 4" descr="C:\Users\Administrator\Documents\Tencent Files\1064043323\Image\Group\9QU$[Z$XWOCB6RIW}T5I[Y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064043323\Image\Group\9QU$[Z$XWOCB6RIW}T5I[Y6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6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5B" w:rsidRPr="00DB0E5B" w:rsidRDefault="00DB0E5B" w:rsidP="00890F62">
      <w:pPr>
        <w:pStyle w:val="ad"/>
        <w:rPr>
          <w:highlight w:val="yellow"/>
          <w:shd w:val="clear" w:color="auto" w:fill="FFEDC4"/>
        </w:rPr>
      </w:pPr>
      <w:r w:rsidRPr="00DB0E5B">
        <w:rPr>
          <w:rFonts w:hint="eastAsia"/>
          <w:highlight w:val="yellow"/>
          <w:shd w:val="clear" w:color="auto" w:fill="FFEDC4"/>
        </w:rPr>
        <w:t>git reset --hard HEAD</w:t>
      </w:r>
      <w:r>
        <w:rPr>
          <w:highlight w:val="yellow"/>
          <w:shd w:val="clear" w:color="auto" w:fill="FFEDC4"/>
        </w:rPr>
        <w:t xml:space="preserve">  </w:t>
      </w:r>
      <w:r>
        <w:rPr>
          <w:rFonts w:hint="eastAsia"/>
          <w:highlight w:val="yellow"/>
          <w:shd w:val="clear" w:color="auto" w:fill="FFEDC4"/>
        </w:rPr>
        <w:t>#</w:t>
      </w:r>
      <w:r>
        <w:rPr>
          <w:highlight w:val="yellow"/>
          <w:shd w:val="clear" w:color="auto" w:fill="FFEDC4"/>
        </w:rPr>
        <w:t>和git reflog命令一般是结合使用的</w:t>
      </w:r>
    </w:p>
    <w:p w:rsidR="00890F62" w:rsidRDefault="00890F62" w:rsidP="00890F62">
      <w:pPr>
        <w:pStyle w:val="ad"/>
        <w:rPr>
          <w:shd w:val="clear" w:color="auto" w:fill="FFEDC4"/>
        </w:rPr>
      </w:pPr>
      <w:r w:rsidRPr="00DB0E5B">
        <w:rPr>
          <w:rFonts w:hint="eastAsia"/>
          <w:highlight w:val="yellow"/>
          <w:shd w:val="clear" w:color="auto" w:fill="FFEDC4"/>
        </w:rPr>
        <w:t>git reflog</w:t>
      </w:r>
    </w:p>
    <w:p w:rsidR="00890F62" w:rsidRDefault="00890F62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什么时候用到这个命令</w:t>
      </w:r>
      <w:r>
        <w:rPr>
          <w:rFonts w:hint="eastAsia"/>
          <w:shd w:val="clear" w:color="auto" w:fill="FFEDC4"/>
        </w:rPr>
        <w:t>?</w:t>
      </w:r>
    </w:p>
    <w:p w:rsidR="00890F62" w:rsidRDefault="00890F62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当你执行了某个操作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并且已经提交了这个操作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此时是不是无法回到之前的那个状态了</w:t>
      </w:r>
      <w:r>
        <w:rPr>
          <w:rFonts w:hint="eastAsia"/>
          <w:shd w:val="clear" w:color="auto" w:fill="FFEDC4"/>
        </w:rPr>
        <w:t>?</w:t>
      </w:r>
    </w:p>
    <w:p w:rsidR="00890F62" w:rsidRDefault="00890F62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答案当然是否定的</w:t>
      </w:r>
      <w:r>
        <w:rPr>
          <w:rFonts w:hint="eastAsia"/>
          <w:shd w:val="clear" w:color="auto" w:fill="FFEDC4"/>
        </w:rPr>
        <w:t>.那就是我们为什么使用git管理版本控制系统?</w:t>
      </w:r>
    </w:p>
    <w:p w:rsidR="00890F62" w:rsidRDefault="00890F62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我们执行这个命令之后可以查看所有的hash值和对应的head值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checkout和描述信息</w:t>
      </w:r>
    </w:p>
    <w:p w:rsidR="00020659" w:rsidRDefault="00020659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我们想回到某个状态只需要切换到某个状态就可以了</w:t>
      </w:r>
    </w:p>
    <w:p w:rsidR="00020659" w:rsidRDefault="00020659" w:rsidP="00890F62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执行的命令就是Git reset –hard HEAD</w:t>
      </w:r>
    </w:p>
    <w:p w:rsidR="00020659" w:rsidRDefault="00020659" w:rsidP="00890F62">
      <w:pPr>
        <w:pStyle w:val="ad"/>
        <w:rPr>
          <w:rFonts w:hint="eastAsia"/>
          <w:shd w:val="clear" w:color="auto" w:fill="FFEDC4"/>
        </w:rPr>
      </w:pPr>
      <w:r>
        <w:rPr>
          <w:shd w:val="clear" w:color="auto" w:fill="FFEDC4"/>
        </w:rPr>
        <w:t>其中HEAD就是产生的hash值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例如下面的命令结果</w:t>
      </w:r>
    </w:p>
    <w:p w:rsidR="00890F62" w:rsidRDefault="00020659" w:rsidP="00890F62">
      <w:pPr>
        <w:pStyle w:val="ad"/>
        <w:rPr>
          <w:shd w:val="clear" w:color="auto" w:fill="FFEDC4"/>
        </w:rPr>
      </w:pPr>
      <w:r w:rsidRPr="00020659">
        <w:rPr>
          <w:highlight w:val="green"/>
          <w:shd w:val="clear" w:color="auto" w:fill="FFEDC4"/>
        </w:rPr>
        <w:t>[root@node1 git_data]# git reset --hard ccd192d</w:t>
      </w:r>
    </w:p>
    <w:p w:rsidR="00890F62" w:rsidRDefault="00020659" w:rsidP="00890F62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此时就有一个疑问了,我们为什么不直接使用git</w:t>
      </w:r>
      <w:r>
        <w:rPr>
          <w:shd w:val="clear" w:color="auto" w:fill="FFEDC4"/>
        </w:rPr>
        <w:t xml:space="preserve"> log –oneline获取hash值再去执行呢</w:t>
      </w:r>
      <w:r>
        <w:rPr>
          <w:rFonts w:hint="eastAsia"/>
          <w:shd w:val="clear" w:color="auto" w:fill="FFEDC4"/>
        </w:rPr>
        <w:t>?</w:t>
      </w:r>
    </w:p>
    <w:p w:rsidR="003A2C91" w:rsidRDefault="00020659" w:rsidP="00890F62">
      <w:pPr>
        <w:pStyle w:val="ad"/>
        <w:rPr>
          <w:rFonts w:hint="eastAsia"/>
          <w:shd w:val="clear" w:color="auto" w:fill="FFEDC4"/>
        </w:rPr>
      </w:pPr>
      <w:r>
        <w:rPr>
          <w:shd w:val="clear" w:color="auto" w:fill="FFEDC4"/>
        </w:rPr>
        <w:t>原因只有一个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那就是这条命令根本无法满足我们的使用</w:t>
      </w:r>
      <w:r>
        <w:rPr>
          <w:rFonts w:hint="eastAsia"/>
          <w:shd w:val="clear" w:color="auto" w:fill="FFEDC4"/>
        </w:rPr>
        <w:t>.</w:t>
      </w:r>
      <w:r>
        <w:rPr>
          <w:shd w:val="clear" w:color="auto" w:fill="FFEDC4"/>
        </w:rPr>
        <w:t>git log –oneline 只能</w:t>
      </w:r>
      <w:r w:rsidR="00DB0E5B">
        <w:rPr>
          <w:shd w:val="clear" w:color="auto" w:fill="FFEDC4"/>
        </w:rPr>
        <w:t>满足查看之前的所有commit的hash值</w:t>
      </w:r>
      <w:r w:rsidR="00DB0E5B">
        <w:rPr>
          <w:rFonts w:hint="eastAsia"/>
          <w:shd w:val="clear" w:color="auto" w:fill="FFEDC4"/>
        </w:rPr>
        <w:t>,</w:t>
      </w:r>
      <w:r w:rsidR="00DB0E5B">
        <w:rPr>
          <w:shd w:val="clear" w:color="auto" w:fill="FFEDC4"/>
        </w:rPr>
        <w:t>无法查看执行了git reset –hard HEAD之后的所有commit的hash值结果</w:t>
      </w:r>
    </w:p>
    <w:p w:rsidR="003A2C91" w:rsidRDefault="003A2C9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3A2C91" w:rsidRDefault="00BC5C51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noProof/>
        </w:rPr>
        <w:lastRenderedPageBreak/>
        <w:drawing>
          <wp:inline distT="0" distB="0" distL="0" distR="0" wp14:anchorId="1F6C8278" wp14:editId="253A1841">
            <wp:extent cx="5104762" cy="1285714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91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t>按照系统的</w:t>
      </w:r>
      <w:r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t>git add</w:t>
      </w:r>
      <w:r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t>提示</w:t>
      </w:r>
      <w:r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t xml:space="preserve">   </w:t>
      </w:r>
      <w:r>
        <w:rPr>
          <w:rFonts w:ascii="Helvetica" w:hAnsi="Helvetica" w:cs="Helvetica" w:hint="eastAsia"/>
          <w:color w:val="000000"/>
          <w:sz w:val="18"/>
          <w:szCs w:val="18"/>
          <w:shd w:val="clear" w:color="auto" w:fill="FFEDC4"/>
        </w:rPr>
        <w:t>-------</w:t>
      </w:r>
      <w:r w:rsidRPr="000970F8"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sym w:font="Wingdings" w:char="F0E0"/>
      </w:r>
      <w:r>
        <w:rPr>
          <w:rFonts w:ascii="Helvetica" w:hAnsi="Helvetica" w:cs="Helvetica"/>
          <w:color w:val="000000"/>
          <w:sz w:val="18"/>
          <w:szCs w:val="18"/>
          <w:shd w:val="clear" w:color="auto" w:fill="FFEDC4"/>
        </w:rPr>
        <w:t>段大哥提供</w:t>
      </w:r>
    </w:p>
    <w:p w:rsidR="003A2C91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645910" cy="3394804"/>
            <wp:effectExtent l="0" t="0" r="2540" b="0"/>
            <wp:docPr id="6" name="图片 6" descr="C:\Users\Administrator\Documents\Tencent Files\1064043323\Image\Group\}5{SY3(N9GLZOO882@3Y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cuments\Tencent Files\1064043323\Image\Group\}5{SY3(N9GLZOO882@3Y8C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94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C91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517005" cy="2736215"/>
            <wp:effectExtent l="0" t="0" r="0" b="6985"/>
            <wp:docPr id="10" name="图片 10" descr="C:\Users\Administrator\Documents\Tencent Files\1064043323\Image\Group\UM9$Q][6ODBJ9HT}U387~]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1064043323\Image\Group\UM9$Q][6ODBJ9HT}U387~]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C91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162040" cy="846455"/>
            <wp:effectExtent l="0" t="0" r="0" b="0"/>
            <wp:docPr id="11" name="图片 11" descr="C:\Users\Administrator\Documents\Tencent Files\1064043323\Image\Group\V]O1I[UCF)ITZD8~X6SWA~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cuments\Tencent Files\1064043323\Image\Group\V]O1I[UCF)ITZD8~X6SWA~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C91" w:rsidRDefault="000970F8" w:rsidP="00774C10">
      <w:pPr>
        <w:pStyle w:val="ad"/>
        <w:rPr>
          <w:shd w:val="clear" w:color="auto" w:fill="FFEDC4"/>
        </w:rPr>
      </w:pPr>
      <w:r w:rsidRPr="00774C10">
        <w:rPr>
          <w:rFonts w:hint="eastAsia"/>
          <w:highlight w:val="yellow"/>
          <w:shd w:val="clear" w:color="auto" w:fill="FFEDC4"/>
        </w:rPr>
        <w:lastRenderedPageBreak/>
        <w:t>git diff</w:t>
      </w:r>
      <w:r w:rsidR="00774C10">
        <w:rPr>
          <w:shd w:val="clear" w:color="auto" w:fill="FFEDC4"/>
        </w:rPr>
        <w:t xml:space="preserve">   </w:t>
      </w:r>
      <w:r w:rsidR="00774C10">
        <w:rPr>
          <w:highlight w:val="yellow"/>
          <w:shd w:val="clear" w:color="auto" w:fill="FFEDC4"/>
        </w:rPr>
        <w:t>区别文件修改</w:t>
      </w:r>
    </w:p>
    <w:p w:rsidR="003A2C91" w:rsidRDefault="000970F8" w:rsidP="00774C10">
      <w:pPr>
        <w:pStyle w:val="ad"/>
        <w:rPr>
          <w:shd w:val="clear" w:color="auto" w:fill="FFEDC4"/>
        </w:rPr>
      </w:pPr>
      <w:r>
        <w:rPr>
          <w:rFonts w:hint="eastAsia"/>
          <w:shd w:val="clear" w:color="auto" w:fill="FFEDC4"/>
        </w:rPr>
        <w:t>git diff </w:t>
      </w:r>
      <w:r w:rsidR="00774C10">
        <w:rPr>
          <w:shd w:val="clear" w:color="auto" w:fill="FFEDC4"/>
        </w:rPr>
        <w:t>–</w:t>
      </w:r>
      <w:r>
        <w:rPr>
          <w:rFonts w:hint="eastAsia"/>
          <w:shd w:val="clear" w:color="auto" w:fill="FFEDC4"/>
        </w:rPr>
        <w:t>cached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 xml:space="preserve">[root@node1 git_data]# echo "123"&gt;&gt;nihao.txt 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[root@node1 git_data]# git diff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diff --git a/nihao.txt b/nihao.txt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index 5c0ac06..692d3f9 100644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--- a/nihao.txt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+++ b/nihao.txt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@@ -1 +1,2 @@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 xml:space="preserve"> 00000</w:t>
      </w:r>
    </w:p>
    <w:p w:rsid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+123</w:t>
      </w:r>
    </w:p>
    <w:p w:rsidR="00774C10" w:rsidRDefault="00774C10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3A2C91" w:rsidRDefault="000970F8" w:rsidP="00774C10">
      <w:pPr>
        <w:pStyle w:val="ad"/>
        <w:rPr>
          <w:shd w:val="clear" w:color="auto" w:fill="FFEDC4"/>
        </w:rPr>
      </w:pPr>
      <w:r w:rsidRPr="00774C10">
        <w:rPr>
          <w:rFonts w:hint="eastAsia"/>
          <w:highlight w:val="yellow"/>
          <w:shd w:val="clear" w:color="auto" w:fill="FFEDC4"/>
        </w:rPr>
        <w:t>git tag v1.0</w:t>
      </w:r>
      <w:r w:rsidR="00774C10" w:rsidRPr="00774C10">
        <w:rPr>
          <w:highlight w:val="yellow"/>
          <w:shd w:val="clear" w:color="auto" w:fill="FFEDC4"/>
        </w:rPr>
        <w:t xml:space="preserve">  打标签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[root@node1 git_data]# git tag v3.0 0802f09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 xml:space="preserve">[root@node1 git_data]# </w:t>
      </w:r>
      <w:r w:rsidRPr="00D25697">
        <w:rPr>
          <w:highlight w:val="yellow"/>
          <w:shd w:val="clear" w:color="auto" w:fill="FFEDC4"/>
        </w:rPr>
        <w:t>git tag</w:t>
      </w:r>
      <w:r w:rsidR="00D25697">
        <w:rPr>
          <w:shd w:val="clear" w:color="auto" w:fill="FFEDC4"/>
        </w:rPr>
        <w:t xml:space="preserve">  </w:t>
      </w:r>
      <w:r w:rsidR="00D25697">
        <w:rPr>
          <w:rFonts w:hint="eastAsia"/>
          <w:highlight w:val="yellow"/>
          <w:shd w:val="clear" w:color="auto" w:fill="FFEDC4"/>
        </w:rPr>
        <w:t>#</w:t>
      </w:r>
      <w:r w:rsidR="00D25697">
        <w:rPr>
          <w:highlight w:val="yellow"/>
          <w:shd w:val="clear" w:color="auto" w:fill="FFEDC4"/>
        </w:rPr>
        <w:t>查看所有的标签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V2.0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V3.0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V4.0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V5.11</w:t>
      </w:r>
    </w:p>
    <w:p w:rsid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v3.0</w:t>
      </w:r>
    </w:p>
    <w:p w:rsidR="00774C10" w:rsidRDefault="00774C10" w:rsidP="00774C10">
      <w:pPr>
        <w:pStyle w:val="ad"/>
        <w:rPr>
          <w:shd w:val="clear" w:color="auto" w:fill="FFEDC4"/>
        </w:rPr>
      </w:pP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 xml:space="preserve">[root@node1 git_data]# </w:t>
      </w:r>
      <w:r w:rsidRPr="00D25697">
        <w:rPr>
          <w:highlight w:val="yellow"/>
          <w:shd w:val="clear" w:color="auto" w:fill="FFEDC4"/>
        </w:rPr>
        <w:t>git show v3.0</w:t>
      </w:r>
      <w:r w:rsidR="00D25697">
        <w:rPr>
          <w:shd w:val="clear" w:color="auto" w:fill="FFEDC4"/>
        </w:rPr>
        <w:t xml:space="preserve"> </w:t>
      </w:r>
      <w:r w:rsidR="00D25697">
        <w:rPr>
          <w:rFonts w:hint="eastAsia"/>
          <w:highlight w:val="yellow"/>
          <w:shd w:val="clear" w:color="auto" w:fill="FFEDC4"/>
        </w:rPr>
        <w:t>#</w:t>
      </w:r>
      <w:r w:rsidR="00D25697">
        <w:rPr>
          <w:highlight w:val="yellow"/>
          <w:shd w:val="clear" w:color="auto" w:fill="FFEDC4"/>
        </w:rPr>
        <w:t>查看v</w:t>
      </w:r>
      <w:r w:rsidR="00D25697">
        <w:rPr>
          <w:shd w:val="clear" w:color="auto" w:fill="FFEDC4"/>
        </w:rPr>
        <w:t>3.0</w:t>
      </w:r>
      <w:r w:rsidR="00D25697">
        <w:rPr>
          <w:highlight w:val="yellow"/>
          <w:shd w:val="clear" w:color="auto" w:fill="FFEDC4"/>
        </w:rPr>
        <w:t>的状态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commit 0802f096cba7f97454adbce82f3b8741ab94afc3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Author: wangyoukun &lt;1064043323@qq.com&gt;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Date:   Mon Jun 11 09:41:03 2018 +0800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 xml:space="preserve">    modify on big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diff --git a/e.txt b/e.txt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index b10664a..a7ac935 100644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--- a/e.txt</w:t>
      </w: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+++ b/e.txt</w:t>
      </w:r>
    </w:p>
    <w:p w:rsid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@@ -1 +1,2 @@</w:t>
      </w:r>
    </w:p>
    <w:p w:rsidR="00774C10" w:rsidRDefault="00774C10" w:rsidP="00774C10">
      <w:pPr>
        <w:pStyle w:val="ad"/>
        <w:rPr>
          <w:shd w:val="clear" w:color="auto" w:fill="FFEDC4"/>
        </w:rPr>
      </w:pPr>
    </w:p>
    <w:p w:rsidR="00774C10" w:rsidRP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lastRenderedPageBreak/>
        <w:t xml:space="preserve">[root@node1 git_data]# </w:t>
      </w:r>
      <w:r w:rsidRPr="00D25697">
        <w:rPr>
          <w:highlight w:val="yellow"/>
          <w:shd w:val="clear" w:color="auto" w:fill="FFEDC4"/>
        </w:rPr>
        <w:t>git tag -d V5.11</w:t>
      </w:r>
      <w:r>
        <w:rPr>
          <w:shd w:val="clear" w:color="auto" w:fill="FFEDC4"/>
        </w:rPr>
        <w:t xml:space="preserve"> 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删除版本</w:t>
      </w:r>
    </w:p>
    <w:p w:rsidR="00774C10" w:rsidRDefault="00774C10" w:rsidP="00774C10">
      <w:pPr>
        <w:pStyle w:val="ad"/>
        <w:rPr>
          <w:shd w:val="clear" w:color="auto" w:fill="FFEDC4"/>
        </w:rPr>
      </w:pPr>
      <w:r w:rsidRPr="00774C10">
        <w:rPr>
          <w:shd w:val="clear" w:color="auto" w:fill="FFEDC4"/>
        </w:rPr>
        <w:t>Deleted tag 'V5.11' (was b3220d9)</w:t>
      </w:r>
    </w:p>
    <w:p w:rsidR="00D25697" w:rsidRDefault="00D25697" w:rsidP="00774C10">
      <w:pPr>
        <w:pStyle w:val="ad"/>
        <w:rPr>
          <w:shd w:val="clear" w:color="auto" w:fill="FFEDC4"/>
        </w:rPr>
      </w:pP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[root@node1 git_data]# </w:t>
      </w:r>
      <w:r w:rsidRPr="00D25697">
        <w:rPr>
          <w:highlight w:val="yellow"/>
          <w:shd w:val="clear" w:color="auto" w:fill="FFEDC4"/>
        </w:rPr>
        <w:t>git reset --hard V3.0</w:t>
      </w:r>
      <w:r>
        <w:rPr>
          <w:shd w:val="clear" w:color="auto" w:fill="FFEDC4"/>
        </w:rPr>
        <w:t xml:space="preserve">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切换状态更加便捷</w:t>
      </w:r>
    </w:p>
    <w:p w:rsid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>HEAD is now at c5d19ad modify a.txt second</w:t>
      </w:r>
    </w:p>
    <w:p w:rsidR="00D25697" w:rsidRDefault="00D25697" w:rsidP="00774C10">
      <w:pPr>
        <w:pStyle w:val="ad"/>
        <w:rPr>
          <w:shd w:val="clear" w:color="auto" w:fill="FFEDC4"/>
        </w:rPr>
      </w:pPr>
    </w:p>
    <w:p w:rsidR="00774C10" w:rsidRDefault="00774C10" w:rsidP="00F43648">
      <w:pP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</w:pPr>
    </w:p>
    <w:p w:rsidR="003A2C91" w:rsidRDefault="000970F8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noProof/>
          <w:color w:val="0000FF"/>
          <w:sz w:val="26"/>
          <w:szCs w:val="26"/>
          <w:shd w:val="clear" w:color="auto" w:fill="FFEDC4"/>
        </w:rPr>
        <w:drawing>
          <wp:inline distT="0" distB="0" distL="0" distR="0">
            <wp:extent cx="6373495" cy="2859405"/>
            <wp:effectExtent l="0" t="0" r="8255" b="0"/>
            <wp:docPr id="12" name="图片 12" descr="C:\Users\Administrator\Documents\Tencent Files\1064043323\Image\Group\PA1[VQ{%3WMQU6Z0VIMMI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1064043323\Image\Group\PA1[VQ{%3WMQU6Z0VIMMIB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49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97" w:rsidRDefault="00D25697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3A2C91" w:rsidRDefault="000970F8" w:rsidP="00D25697">
      <w:pPr>
        <w:pStyle w:val="ad"/>
        <w:rPr>
          <w:shd w:val="clear" w:color="auto" w:fill="FFEDC4"/>
        </w:rPr>
      </w:pPr>
      <w:r w:rsidRPr="00D25697">
        <w:rPr>
          <w:rFonts w:hint="eastAsia"/>
          <w:highlight w:val="yellow"/>
          <w:shd w:val="clear" w:color="auto" w:fill="FFEDC4"/>
        </w:rPr>
        <w:t>git branch</w:t>
      </w:r>
      <w:r w:rsidR="00D25697">
        <w:rPr>
          <w:shd w:val="clear" w:color="auto" w:fill="FFEDC4"/>
        </w:rPr>
        <w:t xml:space="preserve">  </w:t>
      </w:r>
      <w:r w:rsidR="00D25697">
        <w:rPr>
          <w:rFonts w:hint="eastAsia"/>
          <w:shd w:val="clear" w:color="auto" w:fill="FFEDC4"/>
        </w:rPr>
        <w:t>#</w:t>
      </w:r>
      <w:r w:rsidR="00D25697">
        <w:rPr>
          <w:shd w:val="clear" w:color="auto" w:fill="FFEDC4"/>
        </w:rPr>
        <w:t>查看当前在哪个分支上面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[root@node1 git_data]# git branch 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>* big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  dev</w:t>
      </w:r>
    </w:p>
    <w:p w:rsidR="00D25697" w:rsidRDefault="00D25697" w:rsidP="00D25697">
      <w:pPr>
        <w:pStyle w:val="ad"/>
        <w:rPr>
          <w:rFonts w:hint="eastAsia"/>
          <w:shd w:val="clear" w:color="auto" w:fill="FFEDC4"/>
        </w:rPr>
      </w:pPr>
      <w:r w:rsidRPr="00D25697">
        <w:rPr>
          <w:shd w:val="clear" w:color="auto" w:fill="FFEDC4"/>
        </w:rPr>
        <w:t xml:space="preserve">  master</w:t>
      </w:r>
    </w:p>
    <w:p w:rsidR="00D25697" w:rsidRDefault="00D25697" w:rsidP="00F43648">
      <w:pP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F43648" w:rsidRDefault="000970F8" w:rsidP="00D25697">
      <w:pPr>
        <w:pStyle w:val="ad"/>
        <w:rPr>
          <w:shd w:val="clear" w:color="auto" w:fill="FFEDC4"/>
        </w:rPr>
      </w:pPr>
      <w:r w:rsidRPr="00D25697">
        <w:rPr>
          <w:rFonts w:hint="eastAsia"/>
          <w:highlight w:val="yellow"/>
          <w:shd w:val="clear" w:color="auto" w:fill="FFEDC4"/>
        </w:rPr>
        <w:t>git branch dev</w:t>
      </w:r>
      <w:r w:rsidR="00D25697">
        <w:rPr>
          <w:shd w:val="clear" w:color="auto" w:fill="FFEDC4"/>
        </w:rPr>
        <w:t xml:space="preserve">  </w:t>
      </w:r>
      <w:r w:rsidR="00D25697">
        <w:rPr>
          <w:rFonts w:hint="eastAsia"/>
          <w:highlight w:val="yellow"/>
          <w:shd w:val="clear" w:color="auto" w:fill="FFEDC4"/>
        </w:rPr>
        <w:t>#</w:t>
      </w:r>
      <w:r w:rsidR="00D25697">
        <w:rPr>
          <w:highlight w:val="yellow"/>
          <w:shd w:val="clear" w:color="auto" w:fill="FFEDC4"/>
        </w:rPr>
        <w:t>创建</w:t>
      </w:r>
      <w:r w:rsidR="00A01F82">
        <w:rPr>
          <w:highlight w:val="yellow"/>
          <w:shd w:val="clear" w:color="auto" w:fill="FFEDC4"/>
        </w:rPr>
        <w:t>dev</w:t>
      </w:r>
      <w:r w:rsidR="00D25697">
        <w:rPr>
          <w:highlight w:val="yellow"/>
          <w:shd w:val="clear" w:color="auto" w:fill="FFEDC4"/>
        </w:rPr>
        <w:t>分支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>[root@node1 git_data]# git branch small</w:t>
      </w:r>
      <w:r w:rsidR="00A01F82">
        <w:rPr>
          <w:shd w:val="clear" w:color="auto" w:fill="FFEDC4"/>
        </w:rPr>
        <w:t xml:space="preserve">  </w:t>
      </w:r>
      <w:r w:rsidR="00A01F82">
        <w:rPr>
          <w:rFonts w:hint="eastAsia"/>
          <w:shd w:val="clear" w:color="auto" w:fill="FFEDC4"/>
        </w:rPr>
        <w:t>#</w:t>
      </w:r>
      <w:r w:rsidR="00A01F82">
        <w:rPr>
          <w:shd w:val="clear" w:color="auto" w:fill="FFEDC4"/>
        </w:rPr>
        <w:t>创建small分支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>[root@node1 git_data]# git branch</w:t>
      </w:r>
      <w:r>
        <w:rPr>
          <w:shd w:val="clear" w:color="auto" w:fill="FFEDC4"/>
        </w:rPr>
        <w:t xml:space="preserve"> 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查看当前在那个分支上面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>* big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  dev</w:t>
      </w:r>
    </w:p>
    <w:p w:rsidR="00D25697" w:rsidRP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  master</w:t>
      </w:r>
    </w:p>
    <w:p w:rsidR="00D25697" w:rsidRDefault="00D25697" w:rsidP="00D25697">
      <w:pPr>
        <w:pStyle w:val="ad"/>
        <w:rPr>
          <w:shd w:val="clear" w:color="auto" w:fill="FFEDC4"/>
        </w:rPr>
      </w:pPr>
      <w:r w:rsidRPr="00D25697">
        <w:rPr>
          <w:shd w:val="clear" w:color="auto" w:fill="FFEDC4"/>
        </w:rPr>
        <w:t xml:space="preserve">  small</w:t>
      </w:r>
    </w:p>
    <w:p w:rsidR="00A01F82" w:rsidRDefault="00A01F82" w:rsidP="00A01F82">
      <w:pPr>
        <w:rPr>
          <w:shd w:val="clear" w:color="auto" w:fill="FFEDC4"/>
        </w:rPr>
      </w:pPr>
    </w:p>
    <w:p w:rsidR="00A01F82" w:rsidRDefault="00A01F82" w:rsidP="00A01F82">
      <w:pPr>
        <w:pStyle w:val="ad"/>
        <w:rPr>
          <w:shd w:val="clear" w:color="auto" w:fill="FFEDC4"/>
        </w:rPr>
      </w:pPr>
      <w:r w:rsidRPr="00A01F82">
        <w:rPr>
          <w:rFonts w:hint="eastAsia"/>
          <w:highlight w:val="yellow"/>
          <w:shd w:val="clear" w:color="auto" w:fill="FFEDC4"/>
        </w:rPr>
        <w:t xml:space="preserve">git checkout </w:t>
      </w:r>
      <w:r w:rsidRPr="00A01F82">
        <w:rPr>
          <w:highlight w:val="yellow"/>
          <w:shd w:val="clear" w:color="auto" w:fill="FFEDC4"/>
        </w:rPr>
        <w:t>master</w:t>
      </w:r>
      <w:r>
        <w:rPr>
          <w:shd w:val="clear" w:color="auto" w:fill="FFEDC4"/>
        </w:rPr>
        <w:t xml:space="preserve">  #切换分支到master分支上面</w:t>
      </w:r>
    </w:p>
    <w:p w:rsidR="00A01F82" w:rsidRPr="00A01F82" w:rsidRDefault="00A01F82" w:rsidP="00A01F82">
      <w:pPr>
        <w:pStyle w:val="ad"/>
        <w:rPr>
          <w:shd w:val="clear" w:color="auto" w:fill="FFEDC4"/>
        </w:rPr>
      </w:pPr>
      <w:r w:rsidRPr="00A01F82">
        <w:rPr>
          <w:shd w:val="clear" w:color="auto" w:fill="FFEDC4"/>
        </w:rPr>
        <w:t>[root@node1 git_data]# git checkout small</w:t>
      </w:r>
    </w:p>
    <w:p w:rsidR="00A01F82" w:rsidRDefault="00A01F82" w:rsidP="00A01F82">
      <w:pPr>
        <w:pStyle w:val="ad"/>
        <w:rPr>
          <w:shd w:val="clear" w:color="auto" w:fill="FFEDC4"/>
        </w:rPr>
      </w:pPr>
      <w:r w:rsidRPr="00A01F82">
        <w:rPr>
          <w:shd w:val="clear" w:color="auto" w:fill="FFEDC4"/>
        </w:rPr>
        <w:t>Switched to branch 'small'</w:t>
      </w:r>
    </w:p>
    <w:p w:rsidR="00A01F82" w:rsidRDefault="001D0374" w:rsidP="00C96DA7">
      <w:pPr>
        <w:pStyle w:val="20"/>
        <w:spacing w:before="163" w:after="163"/>
        <w:rPr>
          <w:shd w:val="clear" w:color="auto" w:fill="FFEDC4"/>
        </w:rPr>
      </w:pPr>
      <w:r>
        <w:rPr>
          <w:shd w:val="clear" w:color="auto" w:fill="FFEDC4"/>
        </w:rPr>
        <w:t>本地仓库的数据到远程仓库</w:t>
      </w:r>
      <w:r w:rsidR="00C96DA7">
        <w:rPr>
          <w:shd w:val="clear" w:color="auto" w:fill="FFEDC4"/>
        </w:rPr>
        <w:t>GitHub</w:t>
      </w:r>
      <w:r w:rsidR="00C96DA7">
        <w:rPr>
          <w:shd w:val="clear" w:color="auto" w:fill="FFEDC4"/>
        </w:rPr>
        <w:t>的部署过程</w:t>
      </w:r>
    </w:p>
    <w:p w:rsidR="00C96DA7" w:rsidRPr="00C96DA7" w:rsidRDefault="00C96DA7" w:rsidP="00C96DA7">
      <w:pPr>
        <w:rPr>
          <w:rFonts w:hint="eastAsia"/>
        </w:rPr>
      </w:pPr>
      <w:r>
        <w:t>第一步</w:t>
      </w:r>
      <w:r>
        <w:rPr>
          <w:rFonts w:hint="eastAsia"/>
        </w:rPr>
        <w:t>:</w:t>
      </w:r>
      <w:r>
        <w:t>注册</w:t>
      </w:r>
      <w:r>
        <w:rPr>
          <w:rFonts w:hint="eastAsia"/>
        </w:rPr>
        <w:t>,</w:t>
      </w:r>
      <w:r>
        <w:t>并进行登录</w:t>
      </w:r>
    </w:p>
    <w:p w:rsidR="00C96DA7" w:rsidRDefault="00C96DA7" w:rsidP="00C96DA7">
      <w:hyperlink r:id="rId24" w:history="1">
        <w:r w:rsidRPr="009D2EF8">
          <w:rPr>
            <w:rStyle w:val="a6"/>
          </w:rPr>
          <w:t>https://github.com/join/plan</w:t>
        </w:r>
      </w:hyperlink>
      <w:r>
        <w:t xml:space="preserve"> </w:t>
      </w:r>
    </w:p>
    <w:p w:rsidR="00C96DA7" w:rsidRPr="00C96DA7" w:rsidRDefault="00C96DA7" w:rsidP="00C96DA7">
      <w:pPr>
        <w:rPr>
          <w:rFonts w:hint="eastAsia"/>
        </w:rPr>
      </w:pPr>
      <w:r>
        <w:t>访问页面进行注册</w:t>
      </w:r>
      <w:r>
        <w:rPr>
          <w:rFonts w:hint="eastAsia"/>
        </w:rPr>
        <w:t>,</w:t>
      </w:r>
      <w:r>
        <w:rPr>
          <w:rFonts w:hint="eastAsia"/>
        </w:rPr>
        <w:t>系统会</w:t>
      </w:r>
      <w:r>
        <w:t>发送一个邮件到自己的邮箱</w:t>
      </w:r>
      <w:r w:rsidR="0053461B">
        <w:rPr>
          <w:rFonts w:hint="eastAsia"/>
        </w:rPr>
        <w:t>,</w:t>
      </w:r>
      <w:r>
        <w:t>到邮箱进行登录</w:t>
      </w:r>
      <w:r w:rsidRPr="00C96DA7">
        <w:t>https://github.com/githubwangyoukun880521/git-test</w:t>
      </w:r>
    </w:p>
    <w:p w:rsidR="00A01F82" w:rsidRDefault="00A01F82" w:rsidP="00A01F82">
      <w:pPr>
        <w:rPr>
          <w:shd w:val="clear" w:color="auto" w:fill="FFEDC4"/>
        </w:rPr>
      </w:pPr>
    </w:p>
    <w:p w:rsidR="00C96DA7" w:rsidRDefault="00C96DA7" w:rsidP="00A01F82">
      <w:pPr>
        <w:rPr>
          <w:shd w:val="clear" w:color="auto" w:fill="FFEDC4"/>
        </w:rPr>
      </w:pPr>
      <w:r>
        <w:rPr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>
        <w:rPr>
          <w:rFonts w:hint="eastAsia"/>
          <w:shd w:val="clear" w:color="auto" w:fill="FFEDC4"/>
        </w:rPr>
        <w:t>正常登录之后会出现如下页面</w:t>
      </w:r>
      <w:r w:rsidR="009930E0">
        <w:rPr>
          <w:rFonts w:hint="eastAsia"/>
          <w:shd w:val="clear" w:color="auto" w:fill="FFEDC4"/>
        </w:rPr>
        <w:t>,</w:t>
      </w:r>
      <w:r w:rsidR="009930E0">
        <w:rPr>
          <w:rFonts w:hint="eastAsia"/>
          <w:shd w:val="clear" w:color="auto" w:fill="FFEDC4"/>
        </w:rPr>
        <w:t>创建</w:t>
      </w:r>
      <w:r w:rsidR="009930E0">
        <w:rPr>
          <w:rFonts w:hint="eastAsia"/>
          <w:shd w:val="clear" w:color="auto" w:fill="FFEDC4"/>
        </w:rPr>
        <w:t>git-test</w:t>
      </w:r>
    </w:p>
    <w:p w:rsidR="00C96DA7" w:rsidRDefault="00C96DA7" w:rsidP="00A01F82">
      <w:pPr>
        <w:rPr>
          <w:shd w:val="clear" w:color="auto" w:fill="FFEDC4"/>
        </w:rPr>
      </w:pPr>
      <w:r>
        <w:rPr>
          <w:noProof/>
        </w:rPr>
        <w:drawing>
          <wp:inline distT="0" distB="0" distL="0" distR="0" wp14:anchorId="4C0305DD" wp14:editId="631F8410">
            <wp:extent cx="6645910" cy="20161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A7" w:rsidRDefault="00C96DA7" w:rsidP="00A01F82">
      <w:pPr>
        <w:rPr>
          <w:shd w:val="clear" w:color="auto" w:fill="FFEDC4"/>
        </w:rPr>
      </w:pPr>
    </w:p>
    <w:p w:rsidR="0053461B" w:rsidRDefault="0053461B" w:rsidP="00A01F82">
      <w:pPr>
        <w:rPr>
          <w:rFonts w:hint="eastAsia"/>
          <w:shd w:val="clear" w:color="auto" w:fill="FFEDC4"/>
        </w:rPr>
      </w:pPr>
      <w:r>
        <w:rPr>
          <w:noProof/>
        </w:rPr>
        <w:drawing>
          <wp:inline distT="0" distB="0" distL="0" distR="0" wp14:anchorId="586318A7" wp14:editId="1DFBC5A0">
            <wp:extent cx="6645910" cy="1047115"/>
            <wp:effectExtent l="0" t="0" r="254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A7" w:rsidRDefault="00C96DA7" w:rsidP="00A01F82">
      <w:pPr>
        <w:rPr>
          <w:shd w:val="clear" w:color="auto" w:fill="FFEDC4"/>
        </w:rPr>
      </w:pPr>
      <w:r>
        <w:rPr>
          <w:shd w:val="clear" w:color="auto" w:fill="FFEDC4"/>
        </w:rPr>
        <w:t>第三步</w:t>
      </w:r>
      <w:r>
        <w:rPr>
          <w:rFonts w:hint="eastAsia"/>
          <w:shd w:val="clear" w:color="auto" w:fill="FFEDC4"/>
        </w:rPr>
        <w:t>:</w:t>
      </w:r>
      <w:r w:rsidR="0053461B">
        <w:rPr>
          <w:rFonts w:hint="eastAsia"/>
          <w:shd w:val="clear" w:color="auto" w:fill="FFEDC4"/>
        </w:rPr>
        <w:t>linux</w:t>
      </w:r>
      <w:r w:rsidR="0053461B">
        <w:rPr>
          <w:rFonts w:hint="eastAsia"/>
          <w:shd w:val="clear" w:color="auto" w:fill="FFEDC4"/>
        </w:rPr>
        <w:t>服务器上创建远程登陆仓库</w:t>
      </w:r>
    </w:p>
    <w:p w:rsidR="0053461B" w:rsidRDefault="0053461B" w:rsidP="0053461B">
      <w:pPr>
        <w:pStyle w:val="ad"/>
        <w:rPr>
          <w:shd w:val="clear" w:color="auto" w:fill="FFEDC4"/>
        </w:rPr>
      </w:pPr>
      <w:r w:rsidRPr="0053461B">
        <w:rPr>
          <w:shd w:val="clear" w:color="auto" w:fill="FFEDC4"/>
        </w:rPr>
        <w:t xml:space="preserve">[root@node1 git_data]# git remote add origin </w:t>
      </w:r>
      <w:hyperlink r:id="rId27" w:history="1">
        <w:r w:rsidR="009930E0" w:rsidRPr="009D2EF8">
          <w:rPr>
            <w:rStyle w:val="a6"/>
            <w:shd w:val="clear" w:color="auto" w:fill="FFEDC4"/>
          </w:rPr>
          <w:t>git@github.com:githubwangyoukun880521/git-test.git</w:t>
        </w:r>
      </w:hyperlink>
    </w:p>
    <w:p w:rsidR="009930E0" w:rsidRPr="009930E0" w:rsidRDefault="009930E0" w:rsidP="009930E0">
      <w:pPr>
        <w:pStyle w:val="ad"/>
        <w:rPr>
          <w:shd w:val="clear" w:color="auto" w:fill="FFEDC4"/>
        </w:rPr>
      </w:pPr>
      <w:r w:rsidRPr="009930E0">
        <w:rPr>
          <w:shd w:val="clear" w:color="auto" w:fill="FFEDC4"/>
        </w:rPr>
        <w:t xml:space="preserve">[root@node1 git_data]# git remote -v </w:t>
      </w:r>
    </w:p>
    <w:p w:rsidR="009930E0" w:rsidRPr="009930E0" w:rsidRDefault="009930E0" w:rsidP="009930E0">
      <w:pPr>
        <w:pStyle w:val="ad"/>
        <w:rPr>
          <w:shd w:val="clear" w:color="auto" w:fill="FFEDC4"/>
        </w:rPr>
      </w:pPr>
      <w:r w:rsidRPr="009930E0">
        <w:rPr>
          <w:shd w:val="clear" w:color="auto" w:fill="FFEDC4"/>
        </w:rPr>
        <w:t>origin</w:t>
      </w:r>
      <w:r w:rsidRPr="009930E0">
        <w:rPr>
          <w:shd w:val="clear" w:color="auto" w:fill="FFEDC4"/>
        </w:rPr>
        <w:tab/>
        <w:t>git@github.com:githubwangyoukun880521/git-test.git (fetch)</w:t>
      </w:r>
    </w:p>
    <w:p w:rsidR="009930E0" w:rsidRDefault="009930E0" w:rsidP="009930E0">
      <w:pPr>
        <w:pStyle w:val="ad"/>
        <w:rPr>
          <w:rFonts w:hint="eastAsia"/>
          <w:shd w:val="clear" w:color="auto" w:fill="FFEDC4"/>
        </w:rPr>
      </w:pPr>
      <w:r w:rsidRPr="009930E0">
        <w:rPr>
          <w:shd w:val="clear" w:color="auto" w:fill="FFEDC4"/>
        </w:rPr>
        <w:t>origin</w:t>
      </w:r>
      <w:r w:rsidRPr="009930E0">
        <w:rPr>
          <w:shd w:val="clear" w:color="auto" w:fill="FFEDC4"/>
        </w:rPr>
        <w:tab/>
        <w:t>git@github.com:githubwangyoukun880521/git-test.git (push)</w:t>
      </w:r>
    </w:p>
    <w:p w:rsidR="00C96DA7" w:rsidRDefault="00C96DA7" w:rsidP="00A01F82">
      <w:pPr>
        <w:rPr>
          <w:shd w:val="clear" w:color="auto" w:fill="FFEDC4"/>
        </w:rPr>
      </w:pPr>
    </w:p>
    <w:p w:rsidR="00C96DA7" w:rsidRDefault="0053461B" w:rsidP="00A01F82">
      <w:pPr>
        <w:rPr>
          <w:shd w:val="clear" w:color="auto" w:fill="FFEDC4"/>
        </w:rPr>
      </w:pPr>
      <w:r>
        <w:rPr>
          <w:shd w:val="clear" w:color="auto" w:fill="FFEDC4"/>
        </w:rPr>
        <w:t>第四步</w:t>
      </w:r>
      <w:r>
        <w:rPr>
          <w:rFonts w:hint="eastAsia"/>
          <w:shd w:val="clear" w:color="auto" w:fill="FFEDC4"/>
        </w:rPr>
        <w:t>:</w:t>
      </w:r>
      <w:r w:rsidR="009930E0">
        <w:rPr>
          <w:rFonts w:hint="eastAsia"/>
          <w:shd w:val="clear" w:color="auto" w:fill="FFEDC4"/>
        </w:rPr>
        <w:t>linux</w:t>
      </w:r>
      <w:r w:rsidR="009930E0">
        <w:rPr>
          <w:rFonts w:hint="eastAsia"/>
          <w:shd w:val="clear" w:color="auto" w:fill="FFEDC4"/>
        </w:rPr>
        <w:t>服务器上创建</w:t>
      </w:r>
      <w:r w:rsidR="00B61356">
        <w:rPr>
          <w:rFonts w:hint="eastAsia"/>
          <w:shd w:val="clear" w:color="auto" w:fill="FFEDC4"/>
        </w:rPr>
        <w:t>秘钥对</w:t>
      </w:r>
      <w:r w:rsidR="00B61356">
        <w:rPr>
          <w:rFonts w:hint="eastAsia"/>
          <w:shd w:val="clear" w:color="auto" w:fill="FFEDC4"/>
        </w:rPr>
        <w:t>,</w:t>
      </w:r>
      <w:r w:rsidR="00B61356">
        <w:rPr>
          <w:rFonts w:hint="eastAsia"/>
          <w:shd w:val="clear" w:color="auto" w:fill="FFEDC4"/>
        </w:rPr>
        <w:t>并添加到远程仓库上</w:t>
      </w:r>
    </w:p>
    <w:p w:rsidR="00B61356" w:rsidRDefault="00B61356" w:rsidP="00B61356">
      <w:pPr>
        <w:pStyle w:val="ad"/>
        <w:rPr>
          <w:shd w:val="clear" w:color="auto" w:fill="FFEDC4"/>
        </w:rPr>
      </w:pPr>
      <w:r w:rsidRPr="00B61356">
        <w:rPr>
          <w:shd w:val="clear" w:color="auto" w:fill="FFEDC4"/>
        </w:rPr>
        <w:t>[root@node1 .ssh]# ssh-keygen -t rsa</w:t>
      </w:r>
    </w:p>
    <w:p w:rsidR="00B61356" w:rsidRDefault="00B61356" w:rsidP="00B61356">
      <w:pPr>
        <w:pStyle w:val="ad"/>
        <w:rPr>
          <w:rFonts w:hint="eastAsia"/>
          <w:shd w:val="clear" w:color="auto" w:fill="FFEDC4"/>
        </w:rPr>
      </w:pPr>
      <w:r w:rsidRPr="00B61356">
        <w:rPr>
          <w:shd w:val="clear" w:color="auto" w:fill="FFEDC4"/>
        </w:rPr>
        <w:t>[root@node1 .ssh]# cat id_rsa.pub</w:t>
      </w:r>
    </w:p>
    <w:p w:rsidR="00C96DA7" w:rsidRDefault="009930E0" w:rsidP="00A01F82">
      <w:pPr>
        <w:rPr>
          <w:shd w:val="clear" w:color="auto" w:fill="FFEDC4"/>
        </w:rPr>
      </w:pPr>
      <w:r>
        <w:rPr>
          <w:noProof/>
        </w:rPr>
        <w:lastRenderedPageBreak/>
        <w:drawing>
          <wp:inline distT="0" distB="0" distL="0" distR="0" wp14:anchorId="40F2532C" wp14:editId="1409BDF0">
            <wp:extent cx="6645910" cy="29737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DA7" w:rsidRDefault="00C96DA7" w:rsidP="00A01F82">
      <w:pPr>
        <w:rPr>
          <w:shd w:val="clear" w:color="auto" w:fill="FFEDC4"/>
        </w:rPr>
      </w:pPr>
    </w:p>
    <w:p w:rsidR="00C96DA7" w:rsidRPr="00F5184E" w:rsidRDefault="00F5184E" w:rsidP="00A01F82">
      <w:pPr>
        <w:rPr>
          <w:shd w:val="clear" w:color="auto" w:fill="FFEDC4"/>
        </w:rPr>
      </w:pPr>
      <w:r>
        <w:rPr>
          <w:rFonts w:hint="eastAsia"/>
          <w:shd w:val="clear" w:color="auto" w:fill="FFEDC4"/>
        </w:rPr>
        <w:t>验证能否正常连接远程仓库</w:t>
      </w:r>
      <w:r>
        <w:rPr>
          <w:rFonts w:hint="eastAsia"/>
          <w:shd w:val="clear" w:color="auto" w:fill="FFEDC4"/>
        </w:rPr>
        <w:t>,</w:t>
      </w:r>
      <w:r>
        <w:rPr>
          <w:rFonts w:hint="eastAsia"/>
          <w:shd w:val="clear" w:color="auto" w:fill="FFEDC4"/>
        </w:rPr>
        <w:t>出现下面的黄色区域的内容</w:t>
      </w:r>
      <w:r>
        <w:rPr>
          <w:rFonts w:hint="eastAsia"/>
          <w:shd w:val="clear" w:color="auto" w:fill="FFEDC4"/>
        </w:rPr>
        <w:t>,</w:t>
      </w:r>
      <w:r>
        <w:rPr>
          <w:rFonts w:hint="eastAsia"/>
          <w:shd w:val="clear" w:color="auto" w:fill="FFEDC4"/>
        </w:rPr>
        <w:t>表明能够正常的访问远程仓库了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[root@node1 git-test]# ssh -T git@github.com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The authenticity of host 'github.com (52.74.223.119)' can't be established.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RSA key fingerprint is SHA256:nThbg6kXUpJWGl7E1IGOCspRomTxdCARLviKw6E5SY8.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RSA key fingerprint is MD5:16:27:ac:a5:76:28:2d:36:63:1b:56:4d:eb:df:a6:48.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Are you sure you want to continue connecting (yes/no)? yes</w:t>
      </w:r>
    </w:p>
    <w:p w:rsidR="00F5184E" w:rsidRPr="00F5184E" w:rsidRDefault="00F5184E" w:rsidP="00F5184E">
      <w:pPr>
        <w:pStyle w:val="ad"/>
        <w:rPr>
          <w:shd w:val="clear" w:color="auto" w:fill="FFEDC4"/>
        </w:rPr>
      </w:pPr>
      <w:r w:rsidRPr="00F5184E">
        <w:rPr>
          <w:shd w:val="clear" w:color="auto" w:fill="FFEDC4"/>
        </w:rPr>
        <w:t>Warning: Permanently added 'github.com,52.74.223.119' (RSA) to the list of known hosts.</w:t>
      </w:r>
    </w:p>
    <w:p w:rsidR="00C96DA7" w:rsidRDefault="00F5184E" w:rsidP="00F5184E">
      <w:pPr>
        <w:pStyle w:val="ad"/>
        <w:rPr>
          <w:shd w:val="clear" w:color="auto" w:fill="FFEDC4"/>
        </w:rPr>
      </w:pPr>
      <w:r w:rsidRPr="00F5184E">
        <w:rPr>
          <w:highlight w:val="yellow"/>
          <w:shd w:val="clear" w:color="auto" w:fill="FFEDC4"/>
        </w:rPr>
        <w:t>Hi githubwangyoukun880521! You've successfully authenticated, but GitHub does not provide shell access.</w:t>
      </w:r>
    </w:p>
    <w:p w:rsidR="00B61356" w:rsidRDefault="00B61356" w:rsidP="00A01F82">
      <w:pPr>
        <w:rPr>
          <w:shd w:val="clear" w:color="auto" w:fill="FFEDC4"/>
        </w:rPr>
      </w:pPr>
    </w:p>
    <w:p w:rsidR="00B61356" w:rsidRDefault="00F5184E" w:rsidP="00A01F82">
      <w:pPr>
        <w:rPr>
          <w:shd w:val="clear" w:color="auto" w:fill="FFEDC4"/>
        </w:rPr>
      </w:pPr>
      <w:r>
        <w:rPr>
          <w:shd w:val="clear" w:color="auto" w:fill="FFEDC4"/>
        </w:rPr>
        <w:t>第五步</w:t>
      </w:r>
      <w:r>
        <w:rPr>
          <w:rFonts w:hint="eastAsia"/>
          <w:shd w:val="clear" w:color="auto" w:fill="FFEDC4"/>
        </w:rPr>
        <w:t>:</w:t>
      </w:r>
      <w:r w:rsidR="004A0FBA">
        <w:rPr>
          <w:rFonts w:hint="eastAsia"/>
          <w:shd w:val="clear" w:color="auto" w:fill="FFEDC4"/>
        </w:rPr>
        <w:t>准备发送文件到远程仓库</w:t>
      </w:r>
      <w:r w:rsidR="004A0FBA">
        <w:rPr>
          <w:rFonts w:hint="eastAsia"/>
          <w:shd w:val="clear" w:color="auto" w:fill="FFEDC4"/>
        </w:rPr>
        <w:t>,</w:t>
      </w:r>
      <w:r w:rsidR="004A0FBA">
        <w:rPr>
          <w:rFonts w:hint="eastAsia"/>
          <w:shd w:val="clear" w:color="auto" w:fill="FFEDC4"/>
        </w:rPr>
        <w:t>查看最终结果</w:t>
      </w:r>
    </w:p>
    <w:p w:rsidR="004A0FBA" w:rsidRDefault="004A0FBA" w:rsidP="004A0FBA">
      <w:pPr>
        <w:pStyle w:val="ad"/>
        <w:rPr>
          <w:shd w:val="clear" w:color="auto" w:fill="FFEDC4"/>
        </w:rPr>
      </w:pPr>
      <w:r w:rsidRPr="004A0FBA">
        <w:rPr>
          <w:shd w:val="clear" w:color="auto" w:fill="FFEDC4"/>
        </w:rPr>
        <w:t>[root@node1 git-test]# for name in `seq 10`;do touch oldboy${name}.txt ;done</w:t>
      </w:r>
    </w:p>
    <w:p w:rsidR="004A0FBA" w:rsidRDefault="004A0FBA" w:rsidP="004A0FBA">
      <w:pPr>
        <w:pStyle w:val="ad"/>
        <w:rPr>
          <w:shd w:val="clear" w:color="auto" w:fill="FFEDC4"/>
        </w:rPr>
      </w:pPr>
      <w:r w:rsidRPr="004A0FBA">
        <w:rPr>
          <w:shd w:val="clear" w:color="auto" w:fill="FFEDC4"/>
        </w:rPr>
        <w:t>[root@node1 git-test]# for name in oldboy{1..10}.txt;do git add .;done</w:t>
      </w:r>
    </w:p>
    <w:p w:rsidR="004A0FBA" w:rsidRDefault="004A0FBA" w:rsidP="004A0FBA">
      <w:pPr>
        <w:pStyle w:val="ad"/>
        <w:rPr>
          <w:shd w:val="clear" w:color="auto" w:fill="FFEDC4"/>
        </w:rPr>
      </w:pPr>
      <w:r w:rsidRPr="004A0FBA">
        <w:rPr>
          <w:shd w:val="clear" w:color="auto" w:fill="FFEDC4"/>
        </w:rPr>
        <w:t>[root@node1 git-test]# git commit -m "commit oldboy ok"</w:t>
      </w:r>
    </w:p>
    <w:p w:rsidR="004A0FBA" w:rsidRDefault="005544F9" w:rsidP="004A0FBA">
      <w:pPr>
        <w:pStyle w:val="ad"/>
        <w:rPr>
          <w:shd w:val="clear" w:color="auto" w:fill="FFEDC4"/>
        </w:rPr>
      </w:pPr>
      <w:r>
        <w:rPr>
          <w:shd w:val="clear" w:color="auto" w:fill="FFEDC4"/>
        </w:rPr>
        <w:t>参照ssh下面的提示信息输入到命令行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highlight w:val="yellow"/>
          <w:shd w:val="clear" w:color="auto" w:fill="FFEDC4"/>
        </w:rPr>
        <w:t>[root@node1 git-test]# git remote add origin git@github.com:githubwangyoukun880521/git-test.git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highlight w:val="yellow"/>
          <w:shd w:val="clear" w:color="auto" w:fill="FFEDC4"/>
        </w:rPr>
        <w:t>[root@node1 git-test]# git push -u origin master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>Counting objects: 3, done.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>Compressing objects: 100% (2/2), done.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>Writing objects: 100% (3/3), 249 bytes | 0 bytes/s, done.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>Total 3 (delta 0), reused 0 (delta 0)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>To github.com:githubwangyoukun880521/git-test.git</w:t>
      </w:r>
    </w:p>
    <w:p w:rsidR="005544F9" w:rsidRPr="005544F9" w:rsidRDefault="005544F9" w:rsidP="005544F9">
      <w:pPr>
        <w:pStyle w:val="ad"/>
        <w:rPr>
          <w:shd w:val="clear" w:color="auto" w:fill="FFEDC4"/>
        </w:rPr>
      </w:pPr>
      <w:r w:rsidRPr="005544F9">
        <w:rPr>
          <w:shd w:val="clear" w:color="auto" w:fill="FFEDC4"/>
        </w:rPr>
        <w:t xml:space="preserve"> * [new branch]      master -&gt; master</w:t>
      </w:r>
    </w:p>
    <w:p w:rsidR="005544F9" w:rsidRDefault="005544F9" w:rsidP="005544F9">
      <w:pPr>
        <w:pStyle w:val="ad"/>
        <w:rPr>
          <w:rFonts w:hint="eastAsia"/>
          <w:shd w:val="clear" w:color="auto" w:fill="FFEDC4"/>
        </w:rPr>
      </w:pPr>
      <w:r w:rsidRPr="005544F9">
        <w:rPr>
          <w:shd w:val="clear" w:color="auto" w:fill="FFEDC4"/>
        </w:rPr>
        <w:lastRenderedPageBreak/>
        <w:t>Branch master set up to track remote branch master from origin.</w:t>
      </w:r>
    </w:p>
    <w:p w:rsidR="00B61356" w:rsidRDefault="00B61356" w:rsidP="00A01F82">
      <w:pPr>
        <w:rPr>
          <w:shd w:val="clear" w:color="auto" w:fill="FFEDC4"/>
        </w:rPr>
      </w:pPr>
    </w:p>
    <w:p w:rsidR="00B61356" w:rsidRDefault="005544F9" w:rsidP="00A01F82">
      <w:pPr>
        <w:rPr>
          <w:shd w:val="clear" w:color="auto" w:fill="FFEDC4"/>
        </w:rPr>
      </w:pPr>
      <w:r>
        <w:rPr>
          <w:noProof/>
        </w:rPr>
        <w:drawing>
          <wp:inline distT="0" distB="0" distL="0" distR="0" wp14:anchorId="3426074D" wp14:editId="16F78C86">
            <wp:extent cx="6645910" cy="27031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56" w:rsidRDefault="005544F9" w:rsidP="00A01F82">
      <w:pPr>
        <w:rPr>
          <w:rFonts w:hint="eastAsia"/>
          <w:shd w:val="clear" w:color="auto" w:fill="FFEDC4"/>
        </w:rPr>
      </w:pPr>
      <w:r>
        <w:rPr>
          <w:shd w:val="clear" w:color="auto" w:fill="FFEDC4"/>
        </w:rPr>
        <w:t>结果发现文件能够正常发送到远程仓库中去了</w:t>
      </w:r>
    </w:p>
    <w:p w:rsidR="00B61356" w:rsidRDefault="00F201F3" w:rsidP="00A01F82">
      <w:pPr>
        <w:rPr>
          <w:shd w:val="clear" w:color="auto" w:fill="FFEDC4"/>
        </w:rPr>
      </w:pPr>
      <w:r>
        <w:rPr>
          <w:shd w:val="clear" w:color="auto" w:fill="FFEDC4"/>
        </w:rPr>
        <w:t>第六步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重新写一个文件并发送到远程仓库中去</w:t>
      </w:r>
      <w:r>
        <w:rPr>
          <w:rFonts w:hint="eastAsia"/>
          <w:shd w:val="clear" w:color="auto" w:fill="FFEDC4"/>
        </w:rPr>
        <w:t>,</w:t>
      </w:r>
      <w:r>
        <w:rPr>
          <w:shd w:val="clear" w:color="auto" w:fill="FFEDC4"/>
        </w:rPr>
        <w:t>查看最终结果</w:t>
      </w:r>
    </w:p>
    <w:p w:rsidR="00F201F3" w:rsidRPr="00F201F3" w:rsidRDefault="00F201F3" w:rsidP="00F201F3">
      <w:pPr>
        <w:pStyle w:val="ad"/>
        <w:rPr>
          <w:shd w:val="clear" w:color="auto" w:fill="FFEDC4"/>
        </w:rPr>
      </w:pPr>
      <w:r w:rsidRPr="00F201F3">
        <w:rPr>
          <w:shd w:val="clear" w:color="auto" w:fill="FFEDC4"/>
        </w:rPr>
        <w:t>[root@node1 git-test]# touch oldgirl.org</w:t>
      </w:r>
    </w:p>
    <w:p w:rsidR="00F201F3" w:rsidRPr="00F201F3" w:rsidRDefault="00F201F3" w:rsidP="00F201F3">
      <w:pPr>
        <w:pStyle w:val="ad"/>
        <w:rPr>
          <w:shd w:val="clear" w:color="auto" w:fill="FFEDC4"/>
        </w:rPr>
      </w:pPr>
      <w:r w:rsidRPr="00F201F3">
        <w:rPr>
          <w:shd w:val="clear" w:color="auto" w:fill="FFEDC4"/>
        </w:rPr>
        <w:t>[root@node1 git-test]# git add oldgirl.org</w:t>
      </w:r>
    </w:p>
    <w:p w:rsidR="00F201F3" w:rsidRDefault="00F201F3" w:rsidP="00F201F3">
      <w:pPr>
        <w:pStyle w:val="ad"/>
        <w:rPr>
          <w:shd w:val="clear" w:color="auto" w:fill="FFEDC4"/>
        </w:rPr>
      </w:pPr>
      <w:r w:rsidRPr="00F201F3">
        <w:rPr>
          <w:shd w:val="clear" w:color="auto" w:fill="FFEDC4"/>
        </w:rPr>
        <w:t>[root@node1 git-test]# echo "your name is oldboy my name is oldgirl ,we are friends" &gt;oldgirl.org</w:t>
      </w:r>
    </w:p>
    <w:p w:rsidR="00F201F3" w:rsidRDefault="00F201F3" w:rsidP="00F201F3">
      <w:pPr>
        <w:pStyle w:val="ad"/>
        <w:rPr>
          <w:shd w:val="clear" w:color="auto" w:fill="FFEDC4"/>
        </w:rPr>
      </w:pPr>
      <w:r w:rsidRPr="00F201F3">
        <w:rPr>
          <w:shd w:val="clear" w:color="auto" w:fill="FFEDC4"/>
        </w:rPr>
        <w:t>[root@node1 git-test]# git commit -a -m "midify oldgirl.org"</w:t>
      </w:r>
    </w:p>
    <w:p w:rsidR="00F201F3" w:rsidRDefault="001D0374" w:rsidP="00F201F3">
      <w:pPr>
        <w:pStyle w:val="ad"/>
        <w:rPr>
          <w:rFonts w:hint="eastAsia"/>
          <w:shd w:val="clear" w:color="auto" w:fill="FFEDC4"/>
        </w:rPr>
      </w:pPr>
      <w:r w:rsidRPr="001D0374">
        <w:rPr>
          <w:highlight w:val="yellow"/>
          <w:shd w:val="clear" w:color="auto" w:fill="FFEDC4"/>
        </w:rPr>
        <w:t>[root@node1 git-test]# git push -u origin master</w:t>
      </w:r>
      <w:r>
        <w:rPr>
          <w:shd w:val="clear" w:color="auto" w:fill="FFEDC4"/>
        </w:rPr>
        <w:t xml:space="preserve">  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将本地数据文件发送到远程仓库中去</w:t>
      </w:r>
    </w:p>
    <w:p w:rsidR="00F201F3" w:rsidRDefault="001D0374" w:rsidP="00F201F3">
      <w:pPr>
        <w:pStyle w:val="ad"/>
        <w:rPr>
          <w:shd w:val="clear" w:color="auto" w:fill="FFEDC4"/>
        </w:rPr>
      </w:pPr>
      <w:r>
        <w:rPr>
          <w:noProof/>
        </w:rPr>
        <w:drawing>
          <wp:inline distT="0" distB="0" distL="0" distR="0" wp14:anchorId="12E71DBC" wp14:editId="57A66C1C">
            <wp:extent cx="6645910" cy="2508250"/>
            <wp:effectExtent l="0" t="0" r="254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56" w:rsidRDefault="00B61356" w:rsidP="00A01F82">
      <w:pPr>
        <w:rPr>
          <w:shd w:val="clear" w:color="auto" w:fill="FFEDC4"/>
        </w:rPr>
      </w:pPr>
    </w:p>
    <w:p w:rsidR="001D0374" w:rsidRDefault="001D0374" w:rsidP="001D0374">
      <w:pPr>
        <w:pStyle w:val="20"/>
        <w:spacing w:before="163" w:after="163"/>
        <w:rPr>
          <w:shd w:val="clear" w:color="auto" w:fill="FFEDC4"/>
        </w:rPr>
      </w:pPr>
      <w:r>
        <w:rPr>
          <w:shd w:val="clear" w:color="auto" w:fill="FFEDC4"/>
        </w:rPr>
        <w:lastRenderedPageBreak/>
        <w:t>远程仓库</w:t>
      </w:r>
      <w:r>
        <w:rPr>
          <w:shd w:val="clear" w:color="auto" w:fill="FFEDC4"/>
        </w:rPr>
        <w:t>GitHub</w:t>
      </w:r>
      <w:r>
        <w:rPr>
          <w:shd w:val="clear" w:color="auto" w:fill="FFEDC4"/>
        </w:rPr>
        <w:t>数据</w:t>
      </w:r>
      <w:r>
        <w:rPr>
          <w:shd w:val="clear" w:color="auto" w:fill="FFEDC4"/>
        </w:rPr>
        <w:t>到</w:t>
      </w:r>
      <w:r>
        <w:rPr>
          <w:shd w:val="clear" w:color="auto" w:fill="FFEDC4"/>
        </w:rPr>
        <w:t>本地仓库的部署过程</w:t>
      </w:r>
    </w:p>
    <w:p w:rsidR="00945006" w:rsidRPr="00945006" w:rsidRDefault="00945006" w:rsidP="00945006">
      <w:pPr>
        <w:pStyle w:val="3"/>
        <w:spacing w:before="163" w:after="163"/>
        <w:rPr>
          <w:rFonts w:hint="eastAsia"/>
        </w:rPr>
      </w:pPr>
      <w:r>
        <w:rPr>
          <w:rFonts w:hint="eastAsia"/>
        </w:rPr>
        <w:t>从远程仓库</w:t>
      </w:r>
      <w:r w:rsidR="00790C43">
        <w:rPr>
          <w:rFonts w:hint="eastAsia"/>
        </w:rPr>
        <w:t>拉取数据文件到本地仓库的方式一</w:t>
      </w:r>
    </w:p>
    <w:p w:rsidR="00B61356" w:rsidRPr="001D0374" w:rsidRDefault="00945006" w:rsidP="001D0374">
      <w:pPr>
        <w:rPr>
          <w:shd w:val="clear" w:color="auto" w:fill="FFEDC4"/>
        </w:rPr>
      </w:pPr>
      <w:r>
        <w:rPr>
          <w:shd w:val="clear" w:color="auto" w:fill="FFEDC4"/>
        </w:rPr>
        <w:t>第一步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在远程仓库上创建文件</w:t>
      </w:r>
    </w:p>
    <w:p w:rsidR="00B61356" w:rsidRDefault="00945006" w:rsidP="00A01F82">
      <w:pPr>
        <w:rPr>
          <w:shd w:val="clear" w:color="auto" w:fill="FFEDC4"/>
        </w:rPr>
      </w:pPr>
      <w:r>
        <w:rPr>
          <w:noProof/>
        </w:rPr>
        <w:drawing>
          <wp:inline distT="0" distB="0" distL="0" distR="0" wp14:anchorId="0E5425AC" wp14:editId="26AC5AAF">
            <wp:extent cx="6645910" cy="2240915"/>
            <wp:effectExtent l="0" t="0" r="254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356" w:rsidRDefault="00B61356" w:rsidP="00A01F82">
      <w:pPr>
        <w:rPr>
          <w:shd w:val="clear" w:color="auto" w:fill="FFEDC4"/>
        </w:rPr>
      </w:pPr>
    </w:p>
    <w:p w:rsidR="009601F1" w:rsidRDefault="00945006" w:rsidP="00A01F82">
      <w:pPr>
        <w:rPr>
          <w:shd w:val="clear" w:color="auto" w:fill="FFEDC4"/>
        </w:rPr>
      </w:pPr>
      <w:r>
        <w:rPr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>
        <w:rPr>
          <w:shd w:val="clear" w:color="auto" w:fill="FFEDC4"/>
        </w:rPr>
        <w:t>在本地服务器上拉取文件</w:t>
      </w:r>
      <w:r w:rsidR="009601F1">
        <w:rPr>
          <w:rFonts w:hint="eastAsia"/>
          <w:shd w:val="clear" w:color="auto" w:fill="FFEDC4"/>
        </w:rPr>
        <w:t xml:space="preserve">  </w:t>
      </w:r>
    </w:p>
    <w:p w:rsidR="00B61356" w:rsidRDefault="009601F1" w:rsidP="00A01F82">
      <w:pPr>
        <w:rPr>
          <w:shd w:val="clear" w:color="auto" w:fill="FFEDC4"/>
        </w:rPr>
      </w:pPr>
      <w:r w:rsidRPr="009601F1">
        <w:rPr>
          <w:rFonts w:hint="eastAsia"/>
          <w:highlight w:val="yellow"/>
          <w:shd w:val="clear" w:color="auto" w:fill="FFEDC4"/>
        </w:rPr>
        <w:t>先拉取文件</w:t>
      </w:r>
      <w:r w:rsidRPr="009601F1">
        <w:rPr>
          <w:rFonts w:hint="eastAsia"/>
          <w:highlight w:val="yellow"/>
          <w:shd w:val="clear" w:color="auto" w:fill="FFEDC4"/>
        </w:rPr>
        <w:t>,</w:t>
      </w:r>
      <w:r w:rsidRPr="009601F1">
        <w:rPr>
          <w:rFonts w:hint="eastAsia"/>
          <w:highlight w:val="yellow"/>
          <w:shd w:val="clear" w:color="auto" w:fill="FFEDC4"/>
        </w:rPr>
        <w:t>再合并文件</w:t>
      </w:r>
    </w:p>
    <w:p w:rsidR="00945006" w:rsidRDefault="00945006" w:rsidP="00945006">
      <w:pPr>
        <w:pStyle w:val="ad"/>
        <w:rPr>
          <w:shd w:val="clear" w:color="auto" w:fill="FFEDC4"/>
        </w:rPr>
      </w:pPr>
      <w:r w:rsidRPr="00945006">
        <w:rPr>
          <w:shd w:val="clear" w:color="auto" w:fill="FFEDC4"/>
        </w:rPr>
        <w:t xml:space="preserve">[root@node1 git-test]# </w:t>
      </w:r>
      <w:r w:rsidRPr="009601F1">
        <w:rPr>
          <w:highlight w:val="yellow"/>
          <w:shd w:val="clear" w:color="auto" w:fill="FFEDC4"/>
        </w:rPr>
        <w:t>git fetch origin</w:t>
      </w:r>
      <w:r>
        <w:rPr>
          <w:shd w:val="clear" w:color="auto" w:fill="FFEDC4"/>
        </w:rPr>
        <w:t xml:space="preserve"> </w:t>
      </w:r>
      <w:r w:rsidR="009601F1">
        <w:rPr>
          <w:shd w:val="clear" w:color="auto" w:fill="FFEDC4"/>
        </w:rPr>
        <w:t xml:space="preserve">      </w:t>
      </w:r>
      <w:r>
        <w:rPr>
          <w:shd w:val="clear" w:color="auto" w:fill="FFEDC4"/>
        </w:rPr>
        <w:t xml:space="preserve">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拉取文件的命令</w:t>
      </w:r>
    </w:p>
    <w:p w:rsidR="00945006" w:rsidRDefault="00945006" w:rsidP="00945006">
      <w:pPr>
        <w:pStyle w:val="ad"/>
        <w:rPr>
          <w:rFonts w:hint="eastAsia"/>
          <w:shd w:val="clear" w:color="auto" w:fill="FFEDC4"/>
        </w:rPr>
      </w:pPr>
      <w:r w:rsidRPr="00945006">
        <w:rPr>
          <w:shd w:val="clear" w:color="auto" w:fill="FFEDC4"/>
        </w:rPr>
        <w:t xml:space="preserve">[root@node1 git-test]# </w:t>
      </w:r>
      <w:r w:rsidRPr="009601F1">
        <w:rPr>
          <w:highlight w:val="yellow"/>
          <w:shd w:val="clear" w:color="auto" w:fill="FFEDC4"/>
        </w:rPr>
        <w:t>git merge origin/master</w:t>
      </w:r>
      <w:r>
        <w:rPr>
          <w:shd w:val="clear" w:color="auto" w:fill="FFEDC4"/>
        </w:rPr>
        <w:t xml:space="preserve"> </w:t>
      </w:r>
      <w:r>
        <w:rPr>
          <w:rFonts w:hint="eastAsia"/>
          <w:shd w:val="clear" w:color="auto" w:fill="FFEDC4"/>
        </w:rPr>
        <w:t>#</w:t>
      </w:r>
      <w:r>
        <w:rPr>
          <w:shd w:val="clear" w:color="auto" w:fill="FFEDC4"/>
        </w:rPr>
        <w:t>进行合并</w:t>
      </w:r>
    </w:p>
    <w:p w:rsidR="00B61356" w:rsidRDefault="00B61356" w:rsidP="00A01F82">
      <w:pPr>
        <w:rPr>
          <w:shd w:val="clear" w:color="auto" w:fill="FFEDC4"/>
        </w:rPr>
      </w:pPr>
    </w:p>
    <w:p w:rsidR="00B61356" w:rsidRDefault="00945006" w:rsidP="00A01F82">
      <w:pPr>
        <w:rPr>
          <w:shd w:val="clear" w:color="auto" w:fill="FFEDC4"/>
        </w:rPr>
      </w:pPr>
      <w:r>
        <w:rPr>
          <w:rFonts w:hint="eastAsia"/>
          <w:shd w:val="clear" w:color="auto" w:fill="FFEDC4"/>
        </w:rPr>
        <w:t>第三步</w:t>
      </w:r>
      <w:r>
        <w:rPr>
          <w:rFonts w:hint="eastAsia"/>
          <w:shd w:val="clear" w:color="auto" w:fill="FFEDC4"/>
        </w:rPr>
        <w:t>:</w:t>
      </w:r>
      <w:r>
        <w:rPr>
          <w:rFonts w:hint="eastAsia"/>
          <w:shd w:val="clear" w:color="auto" w:fill="FFEDC4"/>
        </w:rPr>
        <w:t>本地服务器上进行查看结果</w:t>
      </w:r>
    </w:p>
    <w:p w:rsidR="00945006" w:rsidRPr="00945006" w:rsidRDefault="00945006" w:rsidP="00945006">
      <w:pPr>
        <w:pStyle w:val="ad"/>
        <w:rPr>
          <w:shd w:val="clear" w:color="auto" w:fill="FFEDC4"/>
        </w:rPr>
      </w:pPr>
      <w:r w:rsidRPr="00945006">
        <w:rPr>
          <w:shd w:val="clear" w:color="auto" w:fill="FFEDC4"/>
        </w:rPr>
        <w:t xml:space="preserve">[root@node1 git-test]# ll b.txt </w:t>
      </w:r>
    </w:p>
    <w:p w:rsidR="00945006" w:rsidRDefault="00945006" w:rsidP="00945006">
      <w:pPr>
        <w:pStyle w:val="ad"/>
        <w:rPr>
          <w:rFonts w:hint="eastAsia"/>
          <w:shd w:val="clear" w:color="auto" w:fill="FFEDC4"/>
        </w:rPr>
      </w:pPr>
      <w:r w:rsidRPr="00945006">
        <w:rPr>
          <w:shd w:val="clear" w:color="auto" w:fill="FFEDC4"/>
        </w:rPr>
        <w:t>-rw-r--r-- 1 root root 1 Jun 11 15:52 b.txt</w:t>
      </w:r>
    </w:p>
    <w:p w:rsidR="00C96DA7" w:rsidRDefault="00C96DA7" w:rsidP="00A01F82">
      <w:pPr>
        <w:rPr>
          <w:rFonts w:hint="eastAsia"/>
          <w:shd w:val="clear" w:color="auto" w:fill="FFEDC4"/>
        </w:rPr>
      </w:pPr>
    </w:p>
    <w:p w:rsidR="00790C43" w:rsidRDefault="00790C43" w:rsidP="00790C43">
      <w:pPr>
        <w:pStyle w:val="3"/>
        <w:spacing w:before="163" w:after="163"/>
      </w:pPr>
      <w:r>
        <w:rPr>
          <w:rFonts w:hint="eastAsia"/>
        </w:rPr>
        <w:t>从远程仓库拉取数据文件到本地仓库的方式</w:t>
      </w:r>
      <w:r>
        <w:rPr>
          <w:rFonts w:hint="eastAsia"/>
        </w:rPr>
        <w:t>二</w:t>
      </w:r>
    </w:p>
    <w:p w:rsidR="00790C43" w:rsidRDefault="00790C43" w:rsidP="00790C43">
      <w:r>
        <w:t>第一步</w:t>
      </w:r>
      <w:r>
        <w:rPr>
          <w:rFonts w:hint="eastAsia"/>
        </w:rPr>
        <w:t>:</w:t>
      </w:r>
      <w:r>
        <w:t>在远程仓库上创建文件</w:t>
      </w:r>
    </w:p>
    <w:p w:rsidR="00790C43" w:rsidRPr="00790C43" w:rsidRDefault="00790C43" w:rsidP="00790C43">
      <w:pPr>
        <w:rPr>
          <w:rFonts w:hint="eastAsia"/>
        </w:rPr>
      </w:pPr>
      <w:r>
        <w:rPr>
          <w:noProof/>
        </w:rPr>
        <w:drawing>
          <wp:inline distT="0" distB="0" distL="0" distR="0" wp14:anchorId="7746A06D" wp14:editId="53BB5379">
            <wp:extent cx="6645910" cy="186817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F82" w:rsidRDefault="00790C43" w:rsidP="00790C43">
      <w:pPr>
        <w:rPr>
          <w:shd w:val="clear" w:color="auto" w:fill="FFEDC4"/>
        </w:rPr>
      </w:pPr>
      <w:r>
        <w:rPr>
          <w:rFonts w:hint="eastAsia"/>
          <w:shd w:val="clear" w:color="auto" w:fill="FFEDC4"/>
        </w:rPr>
        <w:t>第二步</w:t>
      </w:r>
      <w:r>
        <w:rPr>
          <w:rFonts w:hint="eastAsia"/>
          <w:shd w:val="clear" w:color="auto" w:fill="FFEDC4"/>
        </w:rPr>
        <w:t>:</w:t>
      </w:r>
      <w:r>
        <w:rPr>
          <w:rFonts w:hint="eastAsia"/>
          <w:shd w:val="clear" w:color="auto" w:fill="FFEDC4"/>
        </w:rPr>
        <w:t>本地服务器进行拉取文件内容</w:t>
      </w:r>
      <w:r>
        <w:rPr>
          <w:rFonts w:hint="eastAsia"/>
          <w:shd w:val="clear" w:color="auto" w:fill="FFEDC4"/>
        </w:rPr>
        <w:t>,</w:t>
      </w:r>
      <w:r>
        <w:rPr>
          <w:rFonts w:hint="eastAsia"/>
          <w:shd w:val="clear" w:color="auto" w:fill="FFEDC4"/>
        </w:rPr>
        <w:t>查看最终结果</w:t>
      </w:r>
      <w:r w:rsidR="009601F1">
        <w:rPr>
          <w:rFonts w:hint="eastAsia"/>
          <w:shd w:val="clear" w:color="auto" w:fill="FFEDC4"/>
        </w:rPr>
        <w:t xml:space="preserve"> </w:t>
      </w:r>
      <w:r w:rsidR="009601F1">
        <w:rPr>
          <w:rFonts w:hint="eastAsia"/>
          <w:shd w:val="clear" w:color="auto" w:fill="FFEDC4"/>
        </w:rPr>
        <w:t>直接拉取文件并且合并文件只是一个简短的命</w:t>
      </w:r>
      <w:r w:rsidR="009601F1">
        <w:rPr>
          <w:rFonts w:hint="eastAsia"/>
          <w:shd w:val="clear" w:color="auto" w:fill="FFEDC4"/>
        </w:rPr>
        <w:lastRenderedPageBreak/>
        <w:t>令就行了</w:t>
      </w:r>
      <w:r w:rsidR="009601F1">
        <w:rPr>
          <w:rFonts w:hint="eastAsia"/>
          <w:shd w:val="clear" w:color="auto" w:fill="FFEDC4"/>
        </w:rPr>
        <w:t>.</w:t>
      </w:r>
    </w:p>
    <w:p w:rsidR="00790C43" w:rsidRDefault="00790C43" w:rsidP="00790C43">
      <w:pPr>
        <w:pStyle w:val="ad"/>
        <w:rPr>
          <w:shd w:val="clear" w:color="auto" w:fill="FFEDC4"/>
        </w:rPr>
      </w:pPr>
      <w:r w:rsidRPr="00790C43">
        <w:rPr>
          <w:shd w:val="clear" w:color="auto" w:fill="FFEDC4"/>
        </w:rPr>
        <w:t xml:space="preserve">[root@node1 git-test]# </w:t>
      </w:r>
      <w:bookmarkStart w:id="0" w:name="_GoBack"/>
      <w:bookmarkEnd w:id="0"/>
      <w:r w:rsidRPr="009601F1">
        <w:rPr>
          <w:highlight w:val="yellow"/>
          <w:shd w:val="clear" w:color="auto" w:fill="FFEDC4"/>
        </w:rPr>
        <w:t>git pull</w:t>
      </w:r>
    </w:p>
    <w:p w:rsidR="00790C43" w:rsidRPr="00790C43" w:rsidRDefault="00790C43" w:rsidP="00790C43">
      <w:pPr>
        <w:pStyle w:val="ad"/>
        <w:rPr>
          <w:shd w:val="clear" w:color="auto" w:fill="FFEDC4"/>
        </w:rPr>
      </w:pPr>
      <w:r w:rsidRPr="00790C43">
        <w:rPr>
          <w:shd w:val="clear" w:color="auto" w:fill="FFEDC4"/>
        </w:rPr>
        <w:t xml:space="preserve">[root@node1 git-test]# ll wangni.txt </w:t>
      </w:r>
    </w:p>
    <w:p w:rsidR="00790C43" w:rsidRPr="00790C43" w:rsidRDefault="00790C43" w:rsidP="00790C43">
      <w:pPr>
        <w:pStyle w:val="ad"/>
        <w:rPr>
          <w:shd w:val="clear" w:color="auto" w:fill="FFEDC4"/>
        </w:rPr>
      </w:pPr>
      <w:r w:rsidRPr="00790C43">
        <w:rPr>
          <w:shd w:val="clear" w:color="auto" w:fill="FFEDC4"/>
        </w:rPr>
        <w:t>-rw-r--r-- 1 root root 92 Jun 11 16:04 wangni.txt</w:t>
      </w:r>
    </w:p>
    <w:p w:rsidR="00790C43" w:rsidRPr="00790C43" w:rsidRDefault="00790C43" w:rsidP="00790C43">
      <w:pPr>
        <w:pStyle w:val="ad"/>
        <w:rPr>
          <w:shd w:val="clear" w:color="auto" w:fill="FFEDC4"/>
        </w:rPr>
      </w:pPr>
      <w:r w:rsidRPr="00790C43">
        <w:rPr>
          <w:shd w:val="clear" w:color="auto" w:fill="FFEDC4"/>
        </w:rPr>
        <w:t xml:space="preserve">[root@node1 git-test]# cat wangni.txt </w:t>
      </w:r>
    </w:p>
    <w:p w:rsidR="00790C43" w:rsidRDefault="00790C43" w:rsidP="00790C43">
      <w:pPr>
        <w:pStyle w:val="ad"/>
        <w:rPr>
          <w:rFonts w:hint="eastAsia"/>
          <w:shd w:val="clear" w:color="auto" w:fill="FFEDC4"/>
        </w:rPr>
      </w:pPr>
      <w:r w:rsidRPr="00790C43">
        <w:rPr>
          <w:rFonts w:hint="eastAsia"/>
          <w:shd w:val="clear" w:color="auto" w:fill="FFEDC4"/>
        </w:rPr>
        <w:t>王宁学习是最努力的.学的也是最好的,我们大家应该向他学习.是不是?</w:t>
      </w: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shd w:val="clear" w:color="auto" w:fill="FFEDC4"/>
        </w:rPr>
      </w:pPr>
    </w:p>
    <w:p w:rsidR="00790C43" w:rsidRDefault="00790C43" w:rsidP="00A01F82">
      <w:pPr>
        <w:rPr>
          <w:rFonts w:hint="eastAsia"/>
          <w:shd w:val="clear" w:color="auto" w:fill="FFEDC4"/>
        </w:rPr>
      </w:pPr>
    </w:p>
    <w:p w:rsidR="00A01F82" w:rsidRDefault="00C96DA7" w:rsidP="00C96DA7">
      <w:pPr>
        <w:pStyle w:val="20"/>
        <w:spacing w:before="163" w:after="163"/>
        <w:rPr>
          <w:rFonts w:hint="eastAsia"/>
          <w:shd w:val="clear" w:color="auto" w:fill="FFEDC4"/>
        </w:rPr>
      </w:pPr>
      <w:r>
        <w:rPr>
          <w:rFonts w:hint="eastAsia"/>
          <w:shd w:val="clear" w:color="auto" w:fill="FFEDC4"/>
        </w:rPr>
        <w:t>window</w:t>
      </w:r>
      <w:r>
        <w:rPr>
          <w:rFonts w:hint="eastAsia"/>
          <w:shd w:val="clear" w:color="auto" w:fill="FFEDC4"/>
        </w:rPr>
        <w:t>上的</w:t>
      </w:r>
      <w:r>
        <w:rPr>
          <w:rFonts w:hint="eastAsia"/>
          <w:shd w:val="clear" w:color="auto" w:fill="FFEDC4"/>
        </w:rPr>
        <w:t>git</w:t>
      </w:r>
      <w:r>
        <w:rPr>
          <w:rFonts w:hint="eastAsia"/>
          <w:shd w:val="clear" w:color="auto" w:fill="FFEDC4"/>
        </w:rPr>
        <w:t>部署过程</w:t>
      </w:r>
    </w:p>
    <w:p w:rsidR="000970F8" w:rsidRDefault="000970F8" w:rsidP="00F43648">
      <w:r w:rsidRPr="000970F8">
        <w:rPr>
          <w:noProof/>
        </w:rPr>
        <w:drawing>
          <wp:inline distT="0" distB="0" distL="0" distR="0">
            <wp:extent cx="6645910" cy="1353004"/>
            <wp:effectExtent l="0" t="0" r="2540" b="0"/>
            <wp:docPr id="13" name="图片 13" descr="C:\Users\Administrator\Documents\Tencent Files\1064043323\Image\Group\]EJ]15QI)2I[8]@HA_XIFL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cuments\Tencent Files\1064043323\Image\Group\]EJ]15QI)2I[8]@HA_XIFL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5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Pr="000970F8" w:rsidRDefault="000970F8" w:rsidP="000970F8">
      <w:pPr>
        <w:widowControl/>
        <w:spacing w:line="240" w:lineRule="auto"/>
        <w:rPr>
          <w:rFonts w:ascii="宋体" w:hAnsi="宋体" w:cs="宋体"/>
          <w:kern w:val="0"/>
          <w:szCs w:val="24"/>
        </w:rPr>
      </w:pPr>
      <w:r w:rsidRPr="000970F8">
        <w:rPr>
          <w:rFonts w:ascii="宋体" w:hAnsi="宋体" w:cs="宋体"/>
          <w:noProof/>
          <w:kern w:val="0"/>
          <w:szCs w:val="24"/>
        </w:rPr>
        <w:drawing>
          <wp:inline distT="0" distB="0" distL="0" distR="0">
            <wp:extent cx="10652125" cy="3322955"/>
            <wp:effectExtent l="0" t="0" r="0" b="0"/>
            <wp:docPr id="14" name="图片 14" descr="C:\Users\Administrator\Documents\Tencent Files\1064043323\Image\Group\(5DYC[C_T$MOSBBT32`}Q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1064043323\Image\Group\(5DYC[C_T$MOSBBT32`}Q1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2125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r w:rsidRPr="000970F8">
        <w:rPr>
          <w:noProof/>
        </w:rPr>
        <w:lastRenderedPageBreak/>
        <w:drawing>
          <wp:inline distT="0" distB="0" distL="0" distR="0">
            <wp:extent cx="6645910" cy="2771236"/>
            <wp:effectExtent l="0" t="0" r="2540" b="0"/>
            <wp:docPr id="15" name="图片 15" descr="C:\Users\Administrator\Documents\Tencent Files\1064043323\Image\Group\9`Y0]MG]`8~MVY9F5EB1X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cuments\Tencent Files\1064043323\Image\Group\9`Y0]MG]`8~MVY9F5EB1XT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r w:rsidRPr="000970F8">
        <w:rPr>
          <w:noProof/>
        </w:rPr>
        <w:drawing>
          <wp:inline distT="0" distB="0" distL="0" distR="0">
            <wp:extent cx="6645910" cy="4040675"/>
            <wp:effectExtent l="0" t="0" r="2540" b="0"/>
            <wp:docPr id="16" name="图片 16" descr="C:\Users\Administrator\Documents\Tencent Files\1064043323\Image\Group\U1@}$R0E@STZZT{1TRTQFJ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cuments\Tencent Files\1064043323\Image\Group\U1@}$R0E@STZZT{1TRTQFJ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r w:rsidRPr="000970F8">
        <w:rPr>
          <w:noProof/>
        </w:rPr>
        <w:lastRenderedPageBreak/>
        <w:drawing>
          <wp:inline distT="0" distB="0" distL="0" distR="0">
            <wp:extent cx="6645910" cy="2582022"/>
            <wp:effectExtent l="0" t="0" r="2540" b="8890"/>
            <wp:docPr id="21" name="图片 21" descr="C:\Users\Administrator\Documents\Tencent Files\1064043323\Image\Group\KC6BZAK5~417X64KR1LXKJ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064043323\Image\Group\KC6BZAK5~417X64KR1LXKJ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8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r w:rsidRPr="000970F8">
        <w:rPr>
          <w:noProof/>
        </w:rPr>
        <w:drawing>
          <wp:inline distT="0" distB="0" distL="0" distR="0">
            <wp:extent cx="6645910" cy="4161494"/>
            <wp:effectExtent l="0" t="0" r="2540" b="0"/>
            <wp:docPr id="22" name="图片 22" descr="C:\Users\Administrator\Documents\Tencent Files\1064043323\Image\Group\5Y2A2T5T[4@%CA$5$K[5Z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cuments\Tencent Files\1064043323\Image\Group\5Y2A2T5T[4@%CA$5$K[5ZKI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61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0970F8">
      <w:pPr>
        <w:pStyle w:val="1"/>
        <w:rPr>
          <w:rFonts w:hint="eastAsia"/>
        </w:rPr>
      </w:pPr>
      <w:r>
        <w:rPr>
          <w:rFonts w:hint="eastAsia"/>
        </w:rPr>
        <w:t>git</w:t>
      </w:r>
      <w:r>
        <w:t>lab</w:t>
      </w:r>
      <w:r>
        <w:t>和</w:t>
      </w:r>
      <w:r>
        <w:t>jenkins</w:t>
      </w:r>
      <w:r>
        <w:t>的学习</w:t>
      </w:r>
    </w:p>
    <w:p w:rsidR="000970F8" w:rsidRDefault="000970F8" w:rsidP="00F43648"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ssh-keygen -t dsa</w:t>
      </w:r>
    </w:p>
    <w:p w:rsidR="000970F8" w:rsidRDefault="000970F8" w:rsidP="00F43648"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lastRenderedPageBreak/>
        <w:t>cat .ssh/id_dsa</w:t>
      </w:r>
    </w:p>
    <w:p w:rsidR="000970F8" w:rsidRDefault="000970F8" w:rsidP="00F43648"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 remote add origin</w:t>
      </w:r>
    </w:p>
    <w:p w:rsidR="000970F8" w:rsidRDefault="000970F8" w:rsidP="00F43648"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 push -u origin master</w:t>
      </w:r>
    </w:p>
    <w:p w:rsidR="000970F8" w:rsidRDefault="000970F8" w:rsidP="00F43648">
      <w:r w:rsidRPr="000970F8">
        <w:rPr>
          <w:noProof/>
        </w:rPr>
        <w:drawing>
          <wp:inline distT="0" distB="0" distL="0" distR="0">
            <wp:extent cx="6645910" cy="2406452"/>
            <wp:effectExtent l="0" t="0" r="2540" b="0"/>
            <wp:docPr id="23" name="图片 23" descr="C:\Users\Administrator\Documents\Tencent Files\1064043323\Image\Group\%IAPNIX]ZZ7XS3]W(HHWH{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064043323\Image\Group\%IAPNIX]ZZ7XS3]W(HHWH{4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0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/>
    <w:p w:rsidR="000970F8" w:rsidRDefault="000970F8" w:rsidP="00F43648"/>
    <w:p w:rsidR="000970F8" w:rsidRDefault="000970F8" w:rsidP="00F43648">
      <w:r w:rsidRPr="000970F8">
        <w:rPr>
          <w:noProof/>
        </w:rPr>
        <w:drawing>
          <wp:inline distT="0" distB="0" distL="0" distR="0">
            <wp:extent cx="6645910" cy="2914031"/>
            <wp:effectExtent l="0" t="0" r="2540" b="635"/>
            <wp:docPr id="24" name="图片 24" descr="C:\Users\Administrator\Documents\Tencent Files\1064043323\Image\Group\`L0KDIT1ZOKOLB}%_OIYH`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cuments\Tencent Files\1064043323\Image\Group\`L0KDIT1ZOKOLB}%_OIYH`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1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&lt;html&gt;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&lt;title&gt;gitlab&lt;/title&gt;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&lt;body&gt;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gitlab test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lastRenderedPageBreak/>
        <w:t>&lt;/body&gt;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htm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l&gt;</w:t>
      </w:r>
    </w:p>
    <w:p w:rsidR="000970F8" w:rsidRDefault="000970F8" w:rsidP="00F43648"/>
    <w:p w:rsidR="000970F8" w:rsidRP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&lt;html&gt;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&lt;title&gt;about&lt;/title&gt;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&lt;body&gt;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about gitlab test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&lt;/body&gt;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&lt;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htm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l&gt;</w:t>
      </w:r>
    </w:p>
    <w:p w:rsidR="000970F8" w:rsidRDefault="000970F8" w:rsidP="00F43648"/>
    <w:p w:rsidR="000970F8" w:rsidRDefault="000970F8" w:rsidP="00F43648"/>
    <w:p w:rsidR="000970F8" w:rsidRPr="000970F8" w:rsidRDefault="000970F8" w:rsidP="00F43648">
      <w:r w:rsidRPr="000970F8">
        <w:rPr>
          <w:noProof/>
        </w:rPr>
        <w:drawing>
          <wp:inline distT="0" distB="0" distL="0" distR="0">
            <wp:extent cx="6645910" cy="3010848"/>
            <wp:effectExtent l="0" t="0" r="2540" b="0"/>
            <wp:docPr id="27" name="图片 27" descr="C:\Users\Administrator\Documents\Tencent Files\1064043323\Image\Group\667]4MRH0(DG5@57VJIF3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cuments\Tencent Files\1064043323\Image\Group\667]4MRH0(DG5@57VJIF3HH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0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>
      <w:r w:rsidRPr="000970F8">
        <w:rPr>
          <w:noProof/>
        </w:rPr>
        <w:lastRenderedPageBreak/>
        <w:drawing>
          <wp:inline distT="0" distB="0" distL="0" distR="0">
            <wp:extent cx="6645910" cy="2392310"/>
            <wp:effectExtent l="0" t="0" r="2540" b="8255"/>
            <wp:docPr id="28" name="图片 28" descr="C:\Users\Administrator\Documents\Tencent Files\1064043323\Image\Group\89POY2MPD%MKA{GIK8XE)$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cuments\Tencent Files\1064043323\Image\Group\89POY2MPD%MKA{GIK8XE)$I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/>
    <w:p w:rsidR="000970F8" w:rsidRDefault="000970F8" w:rsidP="000970F8">
      <w:pPr>
        <w:pStyle w:val="ad"/>
      </w:pPr>
      <w:r w:rsidRPr="000970F8">
        <w:rPr>
          <w:noProof/>
        </w:rPr>
        <w:drawing>
          <wp:inline distT="0" distB="0" distL="0" distR="0">
            <wp:extent cx="3391535" cy="1344295"/>
            <wp:effectExtent l="0" t="0" r="0" b="8255"/>
            <wp:docPr id="29" name="图片 29" descr="C:\Users\Administrator\Documents\Tencent Files\1064043323\Image\Group\FUJYV9QB3ZG{})3MYS42%X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cuments\Tencent Files\1064043323\Image\Group\FUJYV9QB3ZG{})3MYS42%X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张晟阳提供的错误展示</w:t>
      </w:r>
    </w:p>
    <w:p w:rsidR="000970F8" w:rsidRDefault="000970F8" w:rsidP="00F43648"/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gitlab_rails['backup_path'] = '/data/backup/gitlab'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gitlab_rails['backup_keep_time'] = 604800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gitlab-ctl reconfigure</w:t>
      </w:r>
    </w:p>
    <w:p w:rsidR="000970F8" w:rsidRDefault="000970F8" w:rsidP="00F43648"/>
    <w:p w:rsidR="000970F8" w:rsidRDefault="000970F8" w:rsidP="000970F8">
      <w:pPr>
        <w:pStyle w:val="ad"/>
      </w:pPr>
      <w:r w:rsidRPr="000970F8">
        <w:rPr>
          <w:noProof/>
        </w:rPr>
        <w:drawing>
          <wp:inline distT="0" distB="0" distL="0" distR="0">
            <wp:extent cx="2981960" cy="812165"/>
            <wp:effectExtent l="0" t="0" r="8890" b="6985"/>
            <wp:docPr id="30" name="图片 30" descr="C:\Users\Administrator\Documents\Tencent Files\1064043323\Image\Group\SIDIAUAP)ODI@NFO62}IMQ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cuments\Tencent Files\1064043323\Image\Group\SIDIAUAP)ODI@NFO62}IMQJ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F43648"/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/usr/bin/gitlab-rake gitlab:backup:create</w:t>
      </w:r>
    </w:p>
    <w:p w:rsidR="000970F8" w:rsidRDefault="000970F8" w:rsidP="00F43648"/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停止数据写入服务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lastRenderedPageBreak/>
        <w:t>gitlab-ctl stop unicorn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gitlab-ctl stop sidekiq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gitlab-rake gitlab:backup:restore BACKUP=1512811475_2017_12_09_10.2.2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gitlab-ctl restart</w:t>
      </w:r>
    </w:p>
    <w:p w:rsidR="000970F8" w:rsidRDefault="000970F8" w:rsidP="00F43648"/>
    <w:p w:rsidR="000970F8" w:rsidRDefault="000970F8" w:rsidP="00F43648"/>
    <w:p w:rsidR="000970F8" w:rsidRDefault="000970F8" w:rsidP="000970F8">
      <w:pPr>
        <w:pStyle w:val="ad"/>
      </w:pPr>
      <w:hyperlink r:id="rId45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https://gitee.com/kangjie1209/monitor.git</w:t>
        </w:r>
      </w:hyperlink>
    </w:p>
    <w:p w:rsidR="000970F8" w:rsidRDefault="000970F8" w:rsidP="00F43648"/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java 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–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version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rpm -ql jenkins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#jbcrypt:$2a$10$l.8t61ivmL1m77d1369GruJbNyJeEHvOuqnR48QHRq20oeZyD</w:t>
      </w:r>
      <w:r>
        <w:rPr>
          <w:rFonts w:ascii="微软雅黑" w:eastAsia="微软雅黑" w:hAnsi="微软雅黑" w:hint="eastAsia"/>
          <w:color w:val="0000FF"/>
          <w:sz w:val="26"/>
          <w:szCs w:val="26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gbvu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freestyle-job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/var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/li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b/jenkins/workspace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tar czf /opt/web-$(date +%F%T).tar.gz ./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ssh-copy-id -i /root/.ssh/id_dsa.pub </w:t>
      </w:r>
      <w:hyperlink r:id="rId46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10.0.0.11</w:t>
        </w:r>
      </w:hyperlink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scp -P22 /opt/web-$(date +%F).tar.gz </w:t>
      </w:r>
      <w:hyperlink r:id="rId47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10.0.0.11</w:t>
        </w:r>
      </w:hyperlink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:/opt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tar czf /opt/web-$(date +%F).tar.gz ./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 xml:space="preserve">yum install httpd 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–</w:t>
      </w: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y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vim /etc/httpd/conf/httpd.conf</w:t>
      </w:r>
      <w:r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 xml:space="preserve"> 修改默认的端口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systemctl restart httpd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lastRenderedPageBreak/>
        <w:t>/var/www/html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ssh -p22 </w:t>
      </w:r>
      <w:hyperlink r:id="rId48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10.0.0.11</w:t>
        </w:r>
      </w:hyperlink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 'cd /var/www/html &amp;&amp; tar xf web-$(date +%F).tar.gz'</w:t>
      </w:r>
    </w:p>
    <w:p w:rsidR="000970F8" w:rsidRDefault="000970F8" w:rsidP="000970F8">
      <w:pPr>
        <w:pStyle w:val="ad"/>
      </w:pPr>
      <w:hyperlink r:id="rId49" w:history="1">
        <w:r>
          <w:rPr>
            <w:rStyle w:val="a6"/>
            <w:rFonts w:ascii="微软雅黑" w:eastAsia="微软雅黑" w:hAnsi="微软雅黑" w:hint="eastAsia"/>
            <w:sz w:val="26"/>
            <w:szCs w:val="26"/>
          </w:rPr>
          <w:t>https://gitee.com/kangjie1209/monitor.git</w:t>
        </w:r>
      </w:hyperlink>
    </w:p>
    <w:p w:rsidR="000970F8" w:rsidRDefault="000970F8" w:rsidP="000970F8">
      <w:pPr>
        <w:pStyle w:val="ad"/>
      </w:pPr>
      <w:r w:rsidRPr="000970F8">
        <w:rPr>
          <w:noProof/>
        </w:rPr>
        <w:drawing>
          <wp:inline distT="0" distB="0" distL="0" distR="0">
            <wp:extent cx="3684905" cy="764540"/>
            <wp:effectExtent l="0" t="0" r="0" b="0"/>
            <wp:docPr id="33" name="图片 33" descr="C:\Users\Administrator\Documents\Tencent Files\1064043323\Image\Group\(PKG_WVJ~WISVC[_`IK`{U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Documents\Tencent Files\1064043323\Image\Group\(PKG_WVJ~WISVC[_`IK`{UC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0970F8">
      <w:pPr>
        <w:pStyle w:val="ad"/>
      </w:pPr>
    </w:p>
    <w:p w:rsidR="000970F8" w:rsidRDefault="000970F8" w:rsidP="000970F8">
      <w:pPr>
        <w:pStyle w:val="ad"/>
      </w:pPr>
      <w:r w:rsidRPr="000970F8">
        <w:rPr>
          <w:noProof/>
        </w:rPr>
        <w:drawing>
          <wp:inline distT="0" distB="0" distL="0" distR="0">
            <wp:extent cx="2504440" cy="784860"/>
            <wp:effectExtent l="0" t="0" r="0" b="0"/>
            <wp:docPr id="34" name="图片 34" descr="C:\Users\Administrator\Documents\Tencent Files\1064043323\Image\Group\HO4}@}}AG{LLEC973[J$FA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strator\Documents\Tencent Files\1064043323\Image\Group\HO4}@}}AG{LLEC973[J$FAW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0F8" w:rsidRDefault="000970F8" w:rsidP="000970F8">
      <w:pPr>
        <w:pStyle w:val="ad"/>
      </w:pP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noProof/>
        </w:rPr>
        <w:drawing>
          <wp:inline distT="0" distB="0" distL="0" distR="0" wp14:anchorId="58C7B0E2" wp14:editId="5811116B">
            <wp:extent cx="3219048" cy="1057143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9048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tar xf apache-maven-3.3.9-bin.tar.gz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mv apache-maven-3.3.9 ../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ln -s /usr/local/apache-maven-3.3.9 /usr/local/maven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noProof/>
        </w:rPr>
        <w:drawing>
          <wp:inline distT="0" distB="0" distL="0" distR="0" wp14:anchorId="18F6760E" wp14:editId="3FD6AD2C">
            <wp:extent cx="3190476" cy="933333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/usr/local/maven</w:t>
      </w:r>
    </w:p>
    <w:p w:rsidR="000970F8" w:rsidRDefault="000970F8" w:rsidP="000970F8">
      <w:pPr>
        <w:pStyle w:val="ad"/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</w:pPr>
      <w:r w:rsidRPr="000970F8">
        <w:rPr>
          <w:rFonts w:ascii="微软雅黑" w:eastAsia="微软雅黑" w:hAnsi="微软雅黑"/>
          <w:color w:val="0000FF"/>
          <w:sz w:val="26"/>
          <w:szCs w:val="26"/>
          <w:shd w:val="clear" w:color="auto" w:fill="FFEDC4"/>
        </w:rPr>
        <w:t>clean package</w:t>
      </w:r>
    </w:p>
    <w:p w:rsidR="000970F8" w:rsidRDefault="000970F8" w:rsidP="00F43648"/>
    <w:p w:rsidR="000970F8" w:rsidRDefault="000970F8" w:rsidP="000970F8">
      <w:pPr>
        <w:pStyle w:val="ad"/>
      </w:pPr>
      <w:r>
        <w:t>pipeline{</w:t>
      </w:r>
    </w:p>
    <w:p w:rsidR="000970F8" w:rsidRDefault="000970F8" w:rsidP="000970F8">
      <w:pPr>
        <w:pStyle w:val="ad"/>
      </w:pPr>
      <w:r>
        <w:t xml:space="preserve">    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agent any</w:t>
      </w:r>
    </w:p>
    <w:p w:rsidR="000970F8" w:rsidRDefault="000970F8" w:rsidP="000970F8">
      <w:pPr>
        <w:pStyle w:val="ad"/>
      </w:pPr>
      <w:r>
        <w:t xml:space="preserve">    stages{</w:t>
      </w:r>
    </w:p>
    <w:p w:rsidR="000970F8" w:rsidRDefault="000970F8" w:rsidP="000970F8">
      <w:pPr>
        <w:pStyle w:val="ad"/>
      </w:pPr>
      <w:r>
        <w:lastRenderedPageBreak/>
        <w:t xml:space="preserve">        stage("get code"){</w:t>
      </w:r>
    </w:p>
    <w:p w:rsidR="000970F8" w:rsidRDefault="000970F8" w:rsidP="000970F8">
      <w:pPr>
        <w:pStyle w:val="ad"/>
      </w:pPr>
      <w:r>
        <w:t xml:space="preserve">            steps{</w:t>
      </w:r>
    </w:p>
    <w:p w:rsidR="000970F8" w:rsidRDefault="000970F8" w:rsidP="000970F8">
      <w:pPr>
        <w:pStyle w:val="ad"/>
      </w:pPr>
      <w:r>
        <w:t xml:space="preserve">                echo "get code"</w:t>
      </w:r>
    </w:p>
    <w:p w:rsidR="000970F8" w:rsidRDefault="000970F8" w:rsidP="000970F8">
      <w:pPr>
        <w:pStyle w:val="ad"/>
      </w:pPr>
      <w:r>
        <w:t xml:space="preserve">            }</w:t>
      </w:r>
    </w:p>
    <w:p w:rsidR="000970F8" w:rsidRDefault="000970F8" w:rsidP="000970F8">
      <w:pPr>
        <w:pStyle w:val="ad"/>
      </w:pPr>
      <w:r>
        <w:t xml:space="preserve">        }</w:t>
      </w:r>
    </w:p>
    <w:p w:rsidR="000970F8" w:rsidRDefault="000970F8" w:rsidP="000970F8">
      <w:pPr>
        <w:pStyle w:val="ad"/>
      </w:pPr>
      <w:r>
        <w:t xml:space="preserve">        </w:t>
      </w:r>
    </w:p>
    <w:p w:rsidR="000970F8" w:rsidRDefault="000970F8" w:rsidP="000970F8">
      <w:pPr>
        <w:pStyle w:val="ad"/>
      </w:pPr>
      <w:r>
        <w:t xml:space="preserve">        stage("build"){</w:t>
      </w:r>
    </w:p>
    <w:p w:rsidR="000970F8" w:rsidRDefault="000970F8" w:rsidP="000970F8">
      <w:pPr>
        <w:pStyle w:val="ad"/>
      </w:pPr>
      <w:r>
        <w:t xml:space="preserve">            steps{</w:t>
      </w:r>
    </w:p>
    <w:p w:rsidR="000970F8" w:rsidRDefault="000970F8" w:rsidP="000970F8">
      <w:pPr>
        <w:pStyle w:val="ad"/>
      </w:pPr>
      <w:r>
        <w:t xml:space="preserve">                echo "build"</w:t>
      </w:r>
    </w:p>
    <w:p w:rsidR="000970F8" w:rsidRDefault="000970F8" w:rsidP="000970F8">
      <w:pPr>
        <w:pStyle w:val="ad"/>
      </w:pPr>
      <w:r>
        <w:t xml:space="preserve">            }</w:t>
      </w:r>
    </w:p>
    <w:p w:rsidR="000970F8" w:rsidRDefault="000970F8" w:rsidP="000970F8">
      <w:pPr>
        <w:pStyle w:val="ad"/>
      </w:pPr>
      <w:r>
        <w:t xml:space="preserve">        }</w:t>
      </w:r>
    </w:p>
    <w:p w:rsidR="000970F8" w:rsidRDefault="000970F8" w:rsidP="000970F8">
      <w:pPr>
        <w:pStyle w:val="ad"/>
      </w:pPr>
      <w:r>
        <w:t xml:space="preserve">    }</w:t>
      </w:r>
    </w:p>
    <w:p w:rsidR="000970F8" w:rsidRDefault="000970F8" w:rsidP="000970F8">
      <w:pPr>
        <w:pStyle w:val="ad"/>
      </w:pPr>
      <w:r>
        <w:t>}</w:t>
      </w:r>
    </w:p>
    <w:p w:rsidR="000970F8" w:rsidRDefault="000970F8" w:rsidP="00F43648"/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tar czf /opt/web-$(date +%F).tar.gz ./</w:t>
      </w:r>
    </w:p>
    <w:p w:rsidR="000970F8" w:rsidRDefault="000970F8" w:rsidP="00F43648"/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pipeline{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agent any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stages{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stage("get code"){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steps{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    checkout([$class: 'GitSCM', branches: [[name: '*/master']], doGenerateSubmoduleConfigurations: false, extensions: [], submoduleCfg: [], userRemoteConfigs: [[credentialsId: 'jenkins-private', url: 'git@10.0.0.11:oldboy/monitor.git']]])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lastRenderedPageBreak/>
        <w:t>        stage("package"){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steps{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    sh 'tar czf /opt/web-$(date +%F).tar.gz ./'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    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stage("deploy"){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steps{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    sh 'scp -P22 /opt/web-$(date +%F).tar.gz </w:t>
      </w:r>
      <w:hyperlink r:id="rId54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10.0.0.11</w:t>
        </w:r>
      </w:hyperlink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:/var/www/html'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    sh 'ssh -p22 </w:t>
      </w:r>
      <w:hyperlink r:id="rId55" w:history="1">
        <w:r>
          <w:rPr>
            <w:rStyle w:val="a6"/>
            <w:rFonts w:ascii="微软雅黑" w:eastAsia="微软雅黑" w:hAnsi="微软雅黑" w:hint="eastAsia"/>
            <w:sz w:val="26"/>
            <w:szCs w:val="26"/>
            <w:shd w:val="clear" w:color="auto" w:fill="FFEDC4"/>
          </w:rPr>
          <w:t>10.0.0.11</w:t>
        </w:r>
      </w:hyperlink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 \'cd /var/www/html &amp;&amp; tar xf web-$(date +%F).tar.gz\''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    }</w:t>
      </w: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br/>
        <w:t>}</w:t>
      </w:r>
    </w:p>
    <w:p w:rsidR="000970F8" w:rsidRDefault="000970F8" w:rsidP="00F43648"/>
    <w:p w:rsidR="000970F8" w:rsidRDefault="000970F8" w:rsidP="000970F8">
      <w:pPr>
        <w:pStyle w:val="ad"/>
      </w:pPr>
      <w:r>
        <w:rPr>
          <w:noProof/>
        </w:rPr>
        <w:lastRenderedPageBreak/>
        <w:drawing>
          <wp:inline distT="0" distB="0" distL="0" distR="0" wp14:anchorId="408FFF2B" wp14:editId="3B2A9B2D">
            <wp:extent cx="3266667" cy="2095238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0F8" w:rsidRDefault="000970F8" w:rsidP="00F43648"/>
    <w:p w:rsidR="000970F8" w:rsidRDefault="000970F8" w:rsidP="000970F8">
      <w:pPr>
        <w:pStyle w:val="ad"/>
      </w:pPr>
      <w:r>
        <w:rPr>
          <w:rFonts w:ascii="微软雅黑" w:eastAsia="微软雅黑" w:hAnsi="微软雅黑" w:hint="eastAsia"/>
          <w:color w:val="0000FF"/>
          <w:sz w:val="26"/>
          <w:szCs w:val="26"/>
          <w:shd w:val="clear" w:color="auto" w:fill="FFEDC4"/>
        </w:rPr>
        <w:t>mkdir /data/jenkins -p</w:t>
      </w:r>
    </w:p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/>
    <w:p w:rsidR="000970F8" w:rsidRDefault="000970F8" w:rsidP="00F43648">
      <w:pPr>
        <w:rPr>
          <w:rFonts w:hint="eastAsia"/>
        </w:rPr>
      </w:pPr>
    </w:p>
    <w:p w:rsidR="000970F8" w:rsidRPr="00F43648" w:rsidRDefault="000970F8" w:rsidP="00F43648">
      <w:pPr>
        <w:rPr>
          <w:rFonts w:hint="eastAsia"/>
        </w:rPr>
      </w:pPr>
    </w:p>
    <w:sectPr w:rsidR="000970F8" w:rsidRPr="00F43648" w:rsidSect="00141F62">
      <w:headerReference w:type="default" r:id="rId57"/>
      <w:footerReference w:type="default" r:id="rId58"/>
      <w:pgSz w:w="11906" w:h="16838"/>
      <w:pgMar w:top="720" w:right="720" w:bottom="720" w:left="720" w:header="851" w:footer="850" w:gutter="0"/>
      <w:pgNumType w:start="1"/>
      <w:cols w:space="720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F4856" w:rsidRDefault="00EF4856" w:rsidP="00947D67">
      <w:pPr>
        <w:ind w:firstLine="560"/>
      </w:pPr>
      <w:r>
        <w:separator/>
      </w:r>
    </w:p>
  </w:endnote>
  <w:endnote w:type="continuationSeparator" w:id="0">
    <w:p w:rsidR="00EF4856" w:rsidRDefault="00EF4856" w:rsidP="00947D67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161"/>
      <w:gridCol w:w="535"/>
    </w:tblGrid>
    <w:tr w:rsidR="00DB0E5B">
      <w:trPr>
        <w:jc w:val="right"/>
      </w:trPr>
      <w:tc>
        <w:tcPr>
          <w:tcW w:w="4795" w:type="dxa"/>
          <w:vAlign w:val="center"/>
        </w:tcPr>
        <w:p w:rsidR="00DB0E5B" w:rsidRDefault="00DB0E5B">
          <w:pPr>
            <w:pStyle w:val="a8"/>
            <w:jc w:val="right"/>
            <w:rPr>
              <w:caps/>
              <w:color w:val="000000" w:themeColor="text1"/>
            </w:rPr>
          </w:pPr>
        </w:p>
      </w:tc>
      <w:tc>
        <w:tcPr>
          <w:tcW w:w="250" w:type="pct"/>
          <w:shd w:val="clear" w:color="auto" w:fill="C0504D" w:themeFill="accent2"/>
          <w:vAlign w:val="center"/>
        </w:tcPr>
        <w:p w:rsidR="00DB0E5B" w:rsidRDefault="00DB0E5B">
          <w:pPr>
            <w:pStyle w:val="a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9601F1" w:rsidRPr="009601F1">
            <w:rPr>
              <w:noProof/>
              <w:color w:val="FFFFFF" w:themeColor="background1"/>
              <w:lang w:val="zh-CN"/>
            </w:rPr>
            <w:t>I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B0E5B" w:rsidRDefault="00DB0E5B" w:rsidP="002E35B9">
    <w:pPr>
      <w:pStyle w:val="a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E5B" w:rsidRDefault="00DB0E5B" w:rsidP="0077162A">
    <w:pPr>
      <w:pStyle w:val="aa"/>
      <w:jc w:val="center"/>
    </w:pPr>
    <w:r>
      <w:object w:dxaOrig="7270" w:dyaOrig="30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365.25pt;height:15pt" o:ole="">
          <v:imagedata r:id="rId1" o:title=""/>
        </v:shape>
        <o:OLEObject Type="Embed" ProgID="Excel.Sheet.12" ShapeID="_x0000_i1025" DrawAspect="Content" ObjectID="_1590238406" r:id="rId2"/>
      </w:obje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F4856" w:rsidRDefault="00EF4856" w:rsidP="00947D67">
      <w:pPr>
        <w:ind w:firstLine="560"/>
      </w:pPr>
      <w:r>
        <w:separator/>
      </w:r>
    </w:p>
  </w:footnote>
  <w:footnote w:type="continuationSeparator" w:id="0">
    <w:p w:rsidR="00EF4856" w:rsidRDefault="00EF4856" w:rsidP="00947D67">
      <w:pPr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E5B" w:rsidRPr="00625BDD" w:rsidRDefault="00DB0E5B" w:rsidP="00625BDD">
    <w:pPr>
      <w:pStyle w:val="a8"/>
      <w:jc w:val="left"/>
      <w:rPr>
        <w:sz w:val="21"/>
        <w:szCs w:val="21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E5B" w:rsidRPr="00625BDD" w:rsidRDefault="00DB0E5B" w:rsidP="00625BDD">
    <w:pPr>
      <w:pStyle w:val="a8"/>
      <w:jc w:val="left"/>
      <w:rPr>
        <w:sz w:val="21"/>
        <w:szCs w:val="21"/>
      </w:rPr>
    </w:pPr>
    <w:r w:rsidRPr="006679E4">
      <w:rPr>
        <w:rFonts w:hint="eastAsia"/>
        <w:b/>
        <w:sz w:val="21"/>
        <w:szCs w:val="21"/>
      </w:rPr>
      <w:t>老男孩</w:t>
    </w:r>
    <w:r w:rsidRPr="006679E4">
      <w:rPr>
        <w:rFonts w:hint="eastAsia"/>
        <w:b/>
        <w:sz w:val="21"/>
        <w:szCs w:val="21"/>
      </w:rPr>
      <w:t>linux</w:t>
    </w:r>
    <w:r>
      <w:rPr>
        <w:rFonts w:hint="eastAsia"/>
        <w:b/>
        <w:sz w:val="21"/>
        <w:szCs w:val="21"/>
      </w:rPr>
      <w:t>运维实战教育</w:t>
    </w:r>
    <w:r>
      <w:rPr>
        <w:b/>
        <w:sz w:val="21"/>
        <w:szCs w:val="21"/>
      </w:rPr>
      <w:t>-</w:t>
    </w:r>
    <w:r>
      <w:rPr>
        <w:b/>
        <w:sz w:val="21"/>
        <w:szCs w:val="21"/>
      </w:rPr>
      <w:t>目录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0E5B" w:rsidRPr="00625BDD" w:rsidRDefault="00DB0E5B" w:rsidP="00625BDD">
    <w:pPr>
      <w:pStyle w:val="a8"/>
      <w:jc w:val="left"/>
      <w:rPr>
        <w:sz w:val="21"/>
        <w:szCs w:val="21"/>
      </w:rPr>
    </w:pPr>
    <w:bookmarkStart w:id="1" w:name="OLE_LINK3"/>
    <w:bookmarkStart w:id="2" w:name="OLE_LINK4"/>
    <w:r w:rsidRPr="006679E4">
      <w:rPr>
        <w:rFonts w:hint="eastAsia"/>
        <w:b/>
        <w:sz w:val="21"/>
        <w:szCs w:val="21"/>
      </w:rPr>
      <w:t>老男孩</w:t>
    </w:r>
    <w:r w:rsidRPr="006679E4">
      <w:rPr>
        <w:rFonts w:hint="eastAsia"/>
        <w:b/>
        <w:sz w:val="21"/>
        <w:szCs w:val="21"/>
      </w:rPr>
      <w:t>linux</w:t>
    </w:r>
    <w:r>
      <w:rPr>
        <w:rFonts w:hint="eastAsia"/>
        <w:b/>
        <w:sz w:val="21"/>
        <w:szCs w:val="21"/>
      </w:rPr>
      <w:t>运维实战教育</w:t>
    </w:r>
    <w:r w:rsidRPr="006679E4">
      <w:rPr>
        <w:rFonts w:hint="eastAsia"/>
        <w:b/>
        <w:sz w:val="21"/>
        <w:szCs w:val="21"/>
      </w:rPr>
      <w:t xml:space="preserve"> </w:t>
    </w:r>
    <w:r>
      <w:rPr>
        <w:rFonts w:hint="eastAsia"/>
        <w:sz w:val="21"/>
        <w:szCs w:val="21"/>
      </w:rPr>
      <w:t xml:space="preserve">                        </w:t>
    </w:r>
    <w:r>
      <w:rPr>
        <w:sz w:val="21"/>
        <w:szCs w:val="21"/>
      </w:rPr>
      <w:t xml:space="preserve">         </w:t>
    </w:r>
    <w:r w:rsidRPr="00AB2F9F">
      <w:rPr>
        <w:b/>
        <w:sz w:val="21"/>
        <w:szCs w:val="21"/>
      </w:rPr>
      <w:t>http://www.oldboyedu.com/</w:t>
    </w:r>
    <w:bookmarkEnd w:id="1"/>
    <w:bookmarkEnd w:id="2"/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B8371DD" wp14:editId="7CB42ABC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" name="组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9" name="组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7" name="矩形 3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矩形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5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0" name="文本框 6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0E5B" w:rsidRDefault="00DB0E5B">
                            <w:pPr>
                              <w:pStyle w:val="a8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601F1" w:rsidRPr="009601F1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  <w:lang w:val="zh-CN"/>
                              </w:rPr>
                              <w:t>12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B8371DD" id="组 167" o:spid="_x0000_s1026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N7QmVTdAAAABQEAAA8AAABkcnMv&#10;ZG93bnJldi54bWxMj0FLw0AQhe9C/8MyBW9204pR0mxKEarooWJb8LrNTpO02dmwu2mjv97Ri14G&#10;Hu/x5nv5YrCtOKMPjSMF00kCAql0pqFKwW67unkAEaImo1tHqOATAyyK0VWuM+Mu9I7nTawEl1DI&#10;tII6xi6TMpQ1Wh0mrkNi7+C81ZGlr6Tx+sLltpWzJEml1Q3xh1p3+Fhjedr0VsHH8/L1ab09vnzt&#10;Urvq38z6LvG9UtfjYTkHEXGIf2H4wWd0KJhp73oyQbQKeEj8vezN0nuesedQOr0FWeTyP33xDQ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">
              <v:group id="组 168" o:spid="_x0000_s1027" style="position:absolute;width:17007;height:10241" coordsize="17007,10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<v:rect id="矩形 3" o:spid="_x0000_s1028" style="position:absolute;width:17007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et4MEA&#10;AADbAAAADwAAAGRycy9kb3ducmV2LnhtbERPTWvCQBC9F/wPywje6sYcTI2uImIxPWqL4G3Ijkkw&#10;Oxt2tyb5991Cobd5vM/Z7AbTiic531hWsJgnIIhLqxuuFHx9vr++gfABWWNrmRSM5GG3nbxsMNe2&#10;5zM9L6ESMYR9jgrqELpcSl/WZNDPbUccubt1BkOErpLaYR/DTSvTJFlKgw3Hhho7OtRUPi7fRsFq&#10;mX648/V06+9jf3tUGRarIyo1mw77NYhAQ/gX/7kLHedn8PtLPEB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3reDBAAAA2wAAAA8AAAAAAAAAAAAAAAAAmAIAAGRycy9kb3du&#10;cmV2LnhtbFBLBQYAAAAABAAEAPUAAACGAwAAAAA=&#10;" fillcolor="white [3212]" stroked="f" strokeweight="2pt">
                  <v:fill opacity="0"/>
                </v:rect>
                <v:shape id="矩形 12" o:spid="_x0000_s1029" style="position:absolute;width:14630;height:10149;visibility:visible;mso-wrap-style:square;v-text-anchor:middle" coordsize="1462822,10144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8yZMMA&#10;AADbAAAADwAAAGRycy9kb3ducmV2LnhtbESPQWvDMAyF74X+B6NBb62zUcaS1Q2lI6Onwbr+ABFr&#10;SdZYDraXpP++Ogx2k3hP733albPr1Ughdp4NPG4yUMS1tx03Bi5f1foFVEzIFnvPZOBGEcr9crHD&#10;wvqJP2k8p0ZJCMcCDbQpDYXWsW7JYdz4gVi0bx8cJllDo23AScJdr5+y7Fk77FgaWhzo2FJ9Pf86&#10;AzrPx6ny/fbyMd3ew+xPP292a8zqYT68gko0p3/z3/XJCr7Ayi8ygN7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8yZMMAAADbAAAADwAAAAAAAAAAAAAAAACYAgAAZHJzL2Rv&#10;d25yZXYueG1sUEsFBgAAAAAEAAQA9QAAAIgDAAAAAA==&#10;" path="m,l1462822,r,1014481l638269,407899,,xe" fillcolor="#4f81bd [3204]" stroked="f" strokeweight="2pt">
                  <v:path arrowok="t" o:connecttype="custom" o:connectlocs="0,0;1463040,0;1463040,1014984;638364,408101;0,0" o:connectangles="0,0,0,0,0"/>
                </v:shape>
                <v:rect id="矩形 5" o:spid="_x0000_s1030" style="position:absolute;width:14721;height:102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CfMsMA&#10;AADbAAAADwAAAGRycy9kb3ducmV2LnhtbERPTWvCQBC9C/0PyxR6041GW42uUkorvWlURG9DdkyC&#10;2dmQ3Wr8911B8DaP9zmzRWsqcaHGlZYV9HsRCOLM6pJzBbvtT3cMwnlkjZVlUnAjB4v5S2eGibZX&#10;Tumy8bkIIewSVFB4XydSuqwgg65na+LAnWxj0AfY5FI3eA3hppKDKHqXBksODQXW9FVQdt78GQXx&#10;R54O1svRfnmIjvvz6js+DdtYqbfX9nMKwlPrn+KH+1eH+RO4/xIOkP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JCfMsMAAADbAAAADwAAAAAAAAAAAAAAAACYAgAAZHJzL2Rv&#10;d25yZXYueG1sUEsFBgAAAAAEAAQA9QAAAIgDAAAAAA==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31" type="#_x0000_t202" style="position:absolute;left:10326;top:95;width:4381;height:37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HAMMIA&#10;AADbAAAADwAAAGRycy9kb3ducmV2LnhtbERPy2rCQBTdF/yH4Qru6sRYakkdJQSj3bRQLXR7yVyT&#10;YOZOzEwe/fvOotDl4by3+8k0YqDO1ZYVrJYRCOLC6ppLBV+X/PEFhPPIGhvLpOCHHOx3s4ctJtqO&#10;/EnD2ZcihLBLUEHlfZtI6YqKDLqlbYkDd7WdQR9gV0rd4RjCTSPjKHqWBmsODRW2lFVU3M69UZA9&#10;He756fie9ptxtGuZRR/f6U2pxXxKX0F4mvy/+M/9phXEYX34En6A3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ocAwwgAAANsAAAAPAAAAAAAAAAAAAAAAAJgCAABkcnMvZG93&#10;bnJldi54bWxQSwUGAAAAAAQABAD1AAAAhwMAAAAA&#10;" filled="f" stroked="f" strokeweight=".5pt">
                <v:textbox inset=",7.2pt,,7.2pt">
                  <w:txbxContent>
                    <w:p w:rsidR="00DB0E5B" w:rsidRDefault="00DB0E5B">
                      <w:pPr>
                        <w:pStyle w:val="a8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9601F1" w:rsidRPr="009601F1">
                        <w:rPr>
                          <w:noProof/>
                          <w:color w:val="FFFFFF" w:themeColor="background1"/>
                          <w:sz w:val="24"/>
                          <w:szCs w:val="24"/>
                          <w:lang w:val="zh-CN"/>
                        </w:rPr>
                        <w:t>12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C300C"/>
    <w:multiLevelType w:val="hybridMultilevel"/>
    <w:tmpl w:val="174E68A0"/>
    <w:lvl w:ilvl="0" w:tplc="058AB80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3F4CB2"/>
    <w:multiLevelType w:val="hybridMultilevel"/>
    <w:tmpl w:val="FC608B9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29349CB"/>
    <w:multiLevelType w:val="hybridMultilevel"/>
    <w:tmpl w:val="D35636F0"/>
    <w:lvl w:ilvl="0" w:tplc="768089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013949"/>
    <w:multiLevelType w:val="hybridMultilevel"/>
    <w:tmpl w:val="1304F4AA"/>
    <w:lvl w:ilvl="0" w:tplc="3BDCB36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053906"/>
    <w:multiLevelType w:val="multilevel"/>
    <w:tmpl w:val="EFE0216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示例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>
    <w:nsid w:val="1A6A1433"/>
    <w:multiLevelType w:val="hybridMultilevel"/>
    <w:tmpl w:val="5F6E96C4"/>
    <w:lvl w:ilvl="0" w:tplc="C1FA4130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E3747B"/>
    <w:multiLevelType w:val="hybridMultilevel"/>
    <w:tmpl w:val="AF84C77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CFB0E7F"/>
    <w:multiLevelType w:val="hybridMultilevel"/>
    <w:tmpl w:val="C2084504"/>
    <w:lvl w:ilvl="0" w:tplc="37D436C2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574D1B"/>
    <w:multiLevelType w:val="hybridMultilevel"/>
    <w:tmpl w:val="2F0E96F2"/>
    <w:lvl w:ilvl="0" w:tplc="82DCC9DA"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0D0465A"/>
    <w:multiLevelType w:val="hybridMultilevel"/>
    <w:tmpl w:val="7B7CB2FC"/>
    <w:lvl w:ilvl="0" w:tplc="A020926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4265068"/>
    <w:multiLevelType w:val="hybridMultilevel"/>
    <w:tmpl w:val="E8BC1BCA"/>
    <w:lvl w:ilvl="0" w:tplc="01C6742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36383B93"/>
    <w:multiLevelType w:val="multilevel"/>
    <w:tmpl w:val="727ECB46"/>
    <w:styleLink w:val="2"/>
    <w:lvl w:ilvl="0">
      <w:start w:val="1"/>
      <w:numFmt w:val="chineseCountingThousand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A174D36"/>
    <w:multiLevelType w:val="hybridMultilevel"/>
    <w:tmpl w:val="A7FE49C6"/>
    <w:lvl w:ilvl="0" w:tplc="09402D26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D9541FE"/>
    <w:multiLevelType w:val="hybridMultilevel"/>
    <w:tmpl w:val="645A4F90"/>
    <w:lvl w:ilvl="0" w:tplc="913C50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5247BC6"/>
    <w:multiLevelType w:val="hybridMultilevel"/>
    <w:tmpl w:val="ED7EB38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AEE1616"/>
    <w:multiLevelType w:val="multilevel"/>
    <w:tmpl w:val="4F6EAAEC"/>
    <w:lvl w:ilvl="0">
      <w:start w:val="1"/>
      <w:numFmt w:val="decimal"/>
      <w:pStyle w:val="1"/>
      <w:suff w:val="space"/>
      <w:lvlText w:val="第%1章"/>
      <w:lvlJc w:val="left"/>
      <w:pPr>
        <w:ind w:left="360" w:hanging="360"/>
      </w:pPr>
      <w:rPr>
        <w:rFonts w:hint="default"/>
        <w:lang w:val="en-US"/>
      </w:rPr>
    </w:lvl>
    <w:lvl w:ilvl="1">
      <w:start w:val="1"/>
      <w:numFmt w:val="decimal"/>
      <w:pStyle w:val="2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1"/>
      <w:pStyle w:val="a0"/>
      <w:lvlText w:val="实例%1-%8"/>
      <w:lvlJc w:val="left"/>
      <w:pPr>
        <w:ind w:left="992" w:firstLine="0"/>
      </w:pPr>
      <w:rPr>
        <w:rFonts w:hint="default"/>
      </w:rPr>
    </w:lvl>
    <w:lvl w:ilvl="8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16">
    <w:nsid w:val="611A64DC"/>
    <w:multiLevelType w:val="hybridMultilevel"/>
    <w:tmpl w:val="B92082F2"/>
    <w:lvl w:ilvl="0" w:tplc="FB7A25DC">
      <w:start w:val="3"/>
      <w:numFmt w:val="bullet"/>
      <w:pStyle w:val="10"/>
      <w:lvlText w:val=""/>
      <w:lvlJc w:val="left"/>
      <w:pPr>
        <w:ind w:left="420" w:hanging="420"/>
      </w:pPr>
      <w:rPr>
        <w:rFonts w:ascii="Wingdings" w:eastAsia="宋体" w:hAnsi="Wingdings" w:cs="Times New Roman" w:hint="default"/>
        <w:color w:val="FFC00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62523B4A"/>
    <w:multiLevelType w:val="hybridMultilevel"/>
    <w:tmpl w:val="8ADEEC1E"/>
    <w:lvl w:ilvl="0" w:tplc="E07A4D14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0E96B21"/>
    <w:multiLevelType w:val="hybridMultilevel"/>
    <w:tmpl w:val="9B327200"/>
    <w:lvl w:ilvl="0" w:tplc="4C8C03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52016EE"/>
    <w:multiLevelType w:val="multilevel"/>
    <w:tmpl w:val="E15E71AC"/>
    <w:lvl w:ilvl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1"/>
      <w:suff w:val="space"/>
      <w:lvlText w:val="图%1-%2"/>
      <w:lvlJc w:val="left"/>
      <w:pPr>
        <w:ind w:left="192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76933600"/>
    <w:multiLevelType w:val="hybridMultilevel"/>
    <w:tmpl w:val="315E5332"/>
    <w:lvl w:ilvl="0" w:tplc="77CC478C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>
    <w:nsid w:val="782213B8"/>
    <w:multiLevelType w:val="hybridMultilevel"/>
    <w:tmpl w:val="E8BC1BCA"/>
    <w:lvl w:ilvl="0" w:tplc="01C6742A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>
    <w:nsid w:val="7C6D2DEB"/>
    <w:multiLevelType w:val="hybridMultilevel"/>
    <w:tmpl w:val="2114600E"/>
    <w:lvl w:ilvl="0" w:tplc="31E464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FC1764B"/>
    <w:multiLevelType w:val="hybridMultilevel"/>
    <w:tmpl w:val="744ADD56"/>
    <w:lvl w:ilvl="0" w:tplc="A3D21F9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7"/>
  </w:num>
  <w:num w:numId="3">
    <w:abstractNumId w:val="11"/>
  </w:num>
  <w:num w:numId="4">
    <w:abstractNumId w:val="15"/>
  </w:num>
  <w:num w:numId="5">
    <w:abstractNumId w:val="15"/>
  </w:num>
  <w:num w:numId="6">
    <w:abstractNumId w:val="19"/>
  </w:num>
  <w:num w:numId="7">
    <w:abstractNumId w:val="4"/>
  </w:num>
  <w:num w:numId="8">
    <w:abstractNumId w:val="4"/>
  </w:num>
  <w:num w:numId="9">
    <w:abstractNumId w:val="12"/>
  </w:num>
  <w:num w:numId="10">
    <w:abstractNumId w:val="22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7"/>
  </w:num>
  <w:num w:numId="14">
    <w:abstractNumId w:val="5"/>
  </w:num>
  <w:num w:numId="15">
    <w:abstractNumId w:val="8"/>
  </w:num>
  <w:num w:numId="16">
    <w:abstractNumId w:val="20"/>
  </w:num>
  <w:num w:numId="17">
    <w:abstractNumId w:val="14"/>
  </w:num>
  <w:num w:numId="18">
    <w:abstractNumId w:val="1"/>
  </w:num>
  <w:num w:numId="19">
    <w:abstractNumId w:val="2"/>
  </w:num>
  <w:num w:numId="20">
    <w:abstractNumId w:val="6"/>
  </w:num>
  <w:num w:numId="21">
    <w:abstractNumId w:val="10"/>
  </w:num>
  <w:num w:numId="22">
    <w:abstractNumId w:val="21"/>
  </w:num>
  <w:num w:numId="23">
    <w:abstractNumId w:val="3"/>
  </w:num>
  <w:num w:numId="24">
    <w:abstractNumId w:val="9"/>
  </w:num>
  <w:num w:numId="25">
    <w:abstractNumId w:val="0"/>
  </w:num>
  <w:num w:numId="26">
    <w:abstractNumId w:val="18"/>
  </w:num>
  <w:num w:numId="27">
    <w:abstractNumId w:val="1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66A1"/>
    <w:rsid w:val="00000627"/>
    <w:rsid w:val="00003707"/>
    <w:rsid w:val="00006455"/>
    <w:rsid w:val="00006DC1"/>
    <w:rsid w:val="00010303"/>
    <w:rsid w:val="000131E8"/>
    <w:rsid w:val="00015B05"/>
    <w:rsid w:val="000162C0"/>
    <w:rsid w:val="00017024"/>
    <w:rsid w:val="00020271"/>
    <w:rsid w:val="000204C0"/>
    <w:rsid w:val="00020659"/>
    <w:rsid w:val="00023563"/>
    <w:rsid w:val="0002600F"/>
    <w:rsid w:val="0002630E"/>
    <w:rsid w:val="000275F8"/>
    <w:rsid w:val="00031505"/>
    <w:rsid w:val="00031533"/>
    <w:rsid w:val="0003200A"/>
    <w:rsid w:val="00032999"/>
    <w:rsid w:val="00033AF8"/>
    <w:rsid w:val="0003496F"/>
    <w:rsid w:val="00034D1B"/>
    <w:rsid w:val="000373F3"/>
    <w:rsid w:val="00037B10"/>
    <w:rsid w:val="00043661"/>
    <w:rsid w:val="000440C1"/>
    <w:rsid w:val="00044433"/>
    <w:rsid w:val="00047474"/>
    <w:rsid w:val="000541C7"/>
    <w:rsid w:val="000547B0"/>
    <w:rsid w:val="00054CC5"/>
    <w:rsid w:val="0006026D"/>
    <w:rsid w:val="00061092"/>
    <w:rsid w:val="00062755"/>
    <w:rsid w:val="000636B4"/>
    <w:rsid w:val="00064A02"/>
    <w:rsid w:val="000657A4"/>
    <w:rsid w:val="00066CBD"/>
    <w:rsid w:val="00070ACF"/>
    <w:rsid w:val="00070B18"/>
    <w:rsid w:val="00072DC0"/>
    <w:rsid w:val="00073CDA"/>
    <w:rsid w:val="00073EE7"/>
    <w:rsid w:val="00074B68"/>
    <w:rsid w:val="00075F1D"/>
    <w:rsid w:val="000769BC"/>
    <w:rsid w:val="0007727F"/>
    <w:rsid w:val="00080997"/>
    <w:rsid w:val="000809BF"/>
    <w:rsid w:val="000810DE"/>
    <w:rsid w:val="00081382"/>
    <w:rsid w:val="00081486"/>
    <w:rsid w:val="000817B1"/>
    <w:rsid w:val="00082651"/>
    <w:rsid w:val="00082D68"/>
    <w:rsid w:val="000841FA"/>
    <w:rsid w:val="00090047"/>
    <w:rsid w:val="00091D8B"/>
    <w:rsid w:val="000969E4"/>
    <w:rsid w:val="000970F8"/>
    <w:rsid w:val="000975BB"/>
    <w:rsid w:val="00097BB2"/>
    <w:rsid w:val="000A01BF"/>
    <w:rsid w:val="000A0846"/>
    <w:rsid w:val="000A0D11"/>
    <w:rsid w:val="000A1010"/>
    <w:rsid w:val="000A1578"/>
    <w:rsid w:val="000A1BA4"/>
    <w:rsid w:val="000A1FB1"/>
    <w:rsid w:val="000A3C4A"/>
    <w:rsid w:val="000A559B"/>
    <w:rsid w:val="000A5AA5"/>
    <w:rsid w:val="000A63A4"/>
    <w:rsid w:val="000A7C62"/>
    <w:rsid w:val="000B2740"/>
    <w:rsid w:val="000B40F1"/>
    <w:rsid w:val="000B5011"/>
    <w:rsid w:val="000B56D1"/>
    <w:rsid w:val="000B6C1E"/>
    <w:rsid w:val="000B7214"/>
    <w:rsid w:val="000B7D58"/>
    <w:rsid w:val="000C0125"/>
    <w:rsid w:val="000C0459"/>
    <w:rsid w:val="000C0FE1"/>
    <w:rsid w:val="000C1991"/>
    <w:rsid w:val="000C1A16"/>
    <w:rsid w:val="000C27BA"/>
    <w:rsid w:val="000C3506"/>
    <w:rsid w:val="000C5172"/>
    <w:rsid w:val="000C55D2"/>
    <w:rsid w:val="000C5FAB"/>
    <w:rsid w:val="000C5FB3"/>
    <w:rsid w:val="000C67D6"/>
    <w:rsid w:val="000D3E92"/>
    <w:rsid w:val="000D43A1"/>
    <w:rsid w:val="000D6F44"/>
    <w:rsid w:val="000E1832"/>
    <w:rsid w:val="000E3167"/>
    <w:rsid w:val="000E4D43"/>
    <w:rsid w:val="000E5F05"/>
    <w:rsid w:val="000E643D"/>
    <w:rsid w:val="000E6488"/>
    <w:rsid w:val="000E653B"/>
    <w:rsid w:val="000E67E2"/>
    <w:rsid w:val="000F185E"/>
    <w:rsid w:val="000F3334"/>
    <w:rsid w:val="000F3AD2"/>
    <w:rsid w:val="000F5640"/>
    <w:rsid w:val="000F5EDA"/>
    <w:rsid w:val="000F60E8"/>
    <w:rsid w:val="000F669E"/>
    <w:rsid w:val="000F7E09"/>
    <w:rsid w:val="00102284"/>
    <w:rsid w:val="00102690"/>
    <w:rsid w:val="00103425"/>
    <w:rsid w:val="00113666"/>
    <w:rsid w:val="0011415D"/>
    <w:rsid w:val="00115D1E"/>
    <w:rsid w:val="00116EDC"/>
    <w:rsid w:val="001170B9"/>
    <w:rsid w:val="00117324"/>
    <w:rsid w:val="0011737B"/>
    <w:rsid w:val="00117440"/>
    <w:rsid w:val="00120A5E"/>
    <w:rsid w:val="00122037"/>
    <w:rsid w:val="00122296"/>
    <w:rsid w:val="001249F6"/>
    <w:rsid w:val="00124FD4"/>
    <w:rsid w:val="00126F74"/>
    <w:rsid w:val="00132D7D"/>
    <w:rsid w:val="00133A1D"/>
    <w:rsid w:val="00134549"/>
    <w:rsid w:val="001364B9"/>
    <w:rsid w:val="00140A9C"/>
    <w:rsid w:val="00141F62"/>
    <w:rsid w:val="00142DFF"/>
    <w:rsid w:val="00145151"/>
    <w:rsid w:val="00146209"/>
    <w:rsid w:val="00146214"/>
    <w:rsid w:val="001468DA"/>
    <w:rsid w:val="00147907"/>
    <w:rsid w:val="001479C7"/>
    <w:rsid w:val="001518F4"/>
    <w:rsid w:val="00151E2E"/>
    <w:rsid w:val="001534D0"/>
    <w:rsid w:val="00155369"/>
    <w:rsid w:val="00156661"/>
    <w:rsid w:val="001568D9"/>
    <w:rsid w:val="0016149F"/>
    <w:rsid w:val="00162AFE"/>
    <w:rsid w:val="001644A4"/>
    <w:rsid w:val="00166330"/>
    <w:rsid w:val="00166E4F"/>
    <w:rsid w:val="0016725B"/>
    <w:rsid w:val="0017132D"/>
    <w:rsid w:val="00171E90"/>
    <w:rsid w:val="00172FD4"/>
    <w:rsid w:val="001744F6"/>
    <w:rsid w:val="0017485D"/>
    <w:rsid w:val="001748E1"/>
    <w:rsid w:val="001765F3"/>
    <w:rsid w:val="00176C3B"/>
    <w:rsid w:val="00177788"/>
    <w:rsid w:val="00180F4A"/>
    <w:rsid w:val="001827E7"/>
    <w:rsid w:val="00182E87"/>
    <w:rsid w:val="00185CE5"/>
    <w:rsid w:val="00190CA4"/>
    <w:rsid w:val="00192093"/>
    <w:rsid w:val="0019408E"/>
    <w:rsid w:val="00194CB1"/>
    <w:rsid w:val="001A18C6"/>
    <w:rsid w:val="001A246F"/>
    <w:rsid w:val="001A2E70"/>
    <w:rsid w:val="001A3B2F"/>
    <w:rsid w:val="001A42D1"/>
    <w:rsid w:val="001A4DE5"/>
    <w:rsid w:val="001A5474"/>
    <w:rsid w:val="001A5D60"/>
    <w:rsid w:val="001A6C8F"/>
    <w:rsid w:val="001A6DE2"/>
    <w:rsid w:val="001A78B7"/>
    <w:rsid w:val="001A7E55"/>
    <w:rsid w:val="001B2B67"/>
    <w:rsid w:val="001B2EA0"/>
    <w:rsid w:val="001B33EE"/>
    <w:rsid w:val="001B5569"/>
    <w:rsid w:val="001B6396"/>
    <w:rsid w:val="001B6BFC"/>
    <w:rsid w:val="001B6D5E"/>
    <w:rsid w:val="001B7B06"/>
    <w:rsid w:val="001C0394"/>
    <w:rsid w:val="001C0AE1"/>
    <w:rsid w:val="001C0B64"/>
    <w:rsid w:val="001C21BD"/>
    <w:rsid w:val="001C75FD"/>
    <w:rsid w:val="001D0374"/>
    <w:rsid w:val="001D038D"/>
    <w:rsid w:val="001D05B8"/>
    <w:rsid w:val="001D10C8"/>
    <w:rsid w:val="001D2594"/>
    <w:rsid w:val="001D7263"/>
    <w:rsid w:val="001E0E87"/>
    <w:rsid w:val="001E1CC3"/>
    <w:rsid w:val="001E3A02"/>
    <w:rsid w:val="001E51BA"/>
    <w:rsid w:val="001E7C2D"/>
    <w:rsid w:val="001F1313"/>
    <w:rsid w:val="001F24A7"/>
    <w:rsid w:val="001F27B2"/>
    <w:rsid w:val="001F42C1"/>
    <w:rsid w:val="001F447D"/>
    <w:rsid w:val="001F667D"/>
    <w:rsid w:val="001F733E"/>
    <w:rsid w:val="00200029"/>
    <w:rsid w:val="0020107C"/>
    <w:rsid w:val="00201895"/>
    <w:rsid w:val="00201A94"/>
    <w:rsid w:val="00201CBE"/>
    <w:rsid w:val="002036CC"/>
    <w:rsid w:val="00203930"/>
    <w:rsid w:val="00204102"/>
    <w:rsid w:val="00204838"/>
    <w:rsid w:val="00205284"/>
    <w:rsid w:val="002056B1"/>
    <w:rsid w:val="00205DC1"/>
    <w:rsid w:val="002072E1"/>
    <w:rsid w:val="00207BDB"/>
    <w:rsid w:val="00210985"/>
    <w:rsid w:val="00210DCF"/>
    <w:rsid w:val="00211487"/>
    <w:rsid w:val="00213E5E"/>
    <w:rsid w:val="00214FCF"/>
    <w:rsid w:val="002153DA"/>
    <w:rsid w:val="00215A8C"/>
    <w:rsid w:val="00221437"/>
    <w:rsid w:val="00225F48"/>
    <w:rsid w:val="0022616A"/>
    <w:rsid w:val="0022650F"/>
    <w:rsid w:val="002274B3"/>
    <w:rsid w:val="0022787D"/>
    <w:rsid w:val="00230946"/>
    <w:rsid w:val="002310BC"/>
    <w:rsid w:val="002312D9"/>
    <w:rsid w:val="00231F3B"/>
    <w:rsid w:val="00232AFF"/>
    <w:rsid w:val="00232B35"/>
    <w:rsid w:val="00234B7D"/>
    <w:rsid w:val="002364C3"/>
    <w:rsid w:val="00241072"/>
    <w:rsid w:val="00242334"/>
    <w:rsid w:val="0024250C"/>
    <w:rsid w:val="00243CF1"/>
    <w:rsid w:val="00244EF1"/>
    <w:rsid w:val="00250517"/>
    <w:rsid w:val="0025089B"/>
    <w:rsid w:val="00252BE8"/>
    <w:rsid w:val="00253503"/>
    <w:rsid w:val="002537E3"/>
    <w:rsid w:val="00254339"/>
    <w:rsid w:val="002564A1"/>
    <w:rsid w:val="0025746D"/>
    <w:rsid w:val="00257588"/>
    <w:rsid w:val="0025799D"/>
    <w:rsid w:val="00260F24"/>
    <w:rsid w:val="00261156"/>
    <w:rsid w:val="00263B71"/>
    <w:rsid w:val="0026608B"/>
    <w:rsid w:val="00266F57"/>
    <w:rsid w:val="002678E0"/>
    <w:rsid w:val="002721D6"/>
    <w:rsid w:val="0027331F"/>
    <w:rsid w:val="00273FBF"/>
    <w:rsid w:val="002740A0"/>
    <w:rsid w:val="002744C6"/>
    <w:rsid w:val="00274718"/>
    <w:rsid w:val="00275137"/>
    <w:rsid w:val="00275666"/>
    <w:rsid w:val="002758CE"/>
    <w:rsid w:val="00277695"/>
    <w:rsid w:val="0028196D"/>
    <w:rsid w:val="00282A23"/>
    <w:rsid w:val="002831EF"/>
    <w:rsid w:val="002845D2"/>
    <w:rsid w:val="00285155"/>
    <w:rsid w:val="002859FD"/>
    <w:rsid w:val="00285C96"/>
    <w:rsid w:val="002868DF"/>
    <w:rsid w:val="00290E62"/>
    <w:rsid w:val="00290F91"/>
    <w:rsid w:val="00291E9E"/>
    <w:rsid w:val="00294289"/>
    <w:rsid w:val="002943AA"/>
    <w:rsid w:val="00294F3B"/>
    <w:rsid w:val="0029573E"/>
    <w:rsid w:val="0029677A"/>
    <w:rsid w:val="002967D5"/>
    <w:rsid w:val="00296E4C"/>
    <w:rsid w:val="002A047A"/>
    <w:rsid w:val="002A0A86"/>
    <w:rsid w:val="002A11C5"/>
    <w:rsid w:val="002A1312"/>
    <w:rsid w:val="002A1A0A"/>
    <w:rsid w:val="002A1AE8"/>
    <w:rsid w:val="002A1B5E"/>
    <w:rsid w:val="002A3417"/>
    <w:rsid w:val="002A352B"/>
    <w:rsid w:val="002A6C4F"/>
    <w:rsid w:val="002B4A6D"/>
    <w:rsid w:val="002B4B0F"/>
    <w:rsid w:val="002B4D3B"/>
    <w:rsid w:val="002B7FC8"/>
    <w:rsid w:val="002C01EB"/>
    <w:rsid w:val="002C0447"/>
    <w:rsid w:val="002C0E02"/>
    <w:rsid w:val="002C1EA0"/>
    <w:rsid w:val="002C2909"/>
    <w:rsid w:val="002C2B8E"/>
    <w:rsid w:val="002C5F7D"/>
    <w:rsid w:val="002D150B"/>
    <w:rsid w:val="002D17DF"/>
    <w:rsid w:val="002D1CD9"/>
    <w:rsid w:val="002D48B7"/>
    <w:rsid w:val="002D4A03"/>
    <w:rsid w:val="002D4AA9"/>
    <w:rsid w:val="002D5D74"/>
    <w:rsid w:val="002D63AC"/>
    <w:rsid w:val="002D6917"/>
    <w:rsid w:val="002D6D1F"/>
    <w:rsid w:val="002D7C6B"/>
    <w:rsid w:val="002D7D1C"/>
    <w:rsid w:val="002D7D80"/>
    <w:rsid w:val="002E035A"/>
    <w:rsid w:val="002E1A3F"/>
    <w:rsid w:val="002E35B9"/>
    <w:rsid w:val="002E391C"/>
    <w:rsid w:val="002E731A"/>
    <w:rsid w:val="002F0946"/>
    <w:rsid w:val="002F0E0B"/>
    <w:rsid w:val="002F1036"/>
    <w:rsid w:val="002F4045"/>
    <w:rsid w:val="002F5DA3"/>
    <w:rsid w:val="002F631D"/>
    <w:rsid w:val="002F7DA1"/>
    <w:rsid w:val="003007D5"/>
    <w:rsid w:val="00302F8C"/>
    <w:rsid w:val="003043B0"/>
    <w:rsid w:val="00304DB1"/>
    <w:rsid w:val="003058B9"/>
    <w:rsid w:val="00306A33"/>
    <w:rsid w:val="00306C0B"/>
    <w:rsid w:val="0031055B"/>
    <w:rsid w:val="003123F6"/>
    <w:rsid w:val="0031250F"/>
    <w:rsid w:val="00313C71"/>
    <w:rsid w:val="00315672"/>
    <w:rsid w:val="00315F5C"/>
    <w:rsid w:val="00316142"/>
    <w:rsid w:val="00316525"/>
    <w:rsid w:val="00316B31"/>
    <w:rsid w:val="00316F03"/>
    <w:rsid w:val="003243DB"/>
    <w:rsid w:val="00324BB6"/>
    <w:rsid w:val="003307D6"/>
    <w:rsid w:val="00332196"/>
    <w:rsid w:val="0033272B"/>
    <w:rsid w:val="0033358A"/>
    <w:rsid w:val="00333AE6"/>
    <w:rsid w:val="00336CA0"/>
    <w:rsid w:val="00341A12"/>
    <w:rsid w:val="00341A18"/>
    <w:rsid w:val="00341A73"/>
    <w:rsid w:val="00341F3B"/>
    <w:rsid w:val="00342A6F"/>
    <w:rsid w:val="003466A1"/>
    <w:rsid w:val="003467D5"/>
    <w:rsid w:val="00346A23"/>
    <w:rsid w:val="003511A0"/>
    <w:rsid w:val="00351794"/>
    <w:rsid w:val="003519E2"/>
    <w:rsid w:val="0035452E"/>
    <w:rsid w:val="00356F89"/>
    <w:rsid w:val="0035732F"/>
    <w:rsid w:val="003606AF"/>
    <w:rsid w:val="00360AF7"/>
    <w:rsid w:val="00362086"/>
    <w:rsid w:val="00362AD0"/>
    <w:rsid w:val="003636A2"/>
    <w:rsid w:val="0036452D"/>
    <w:rsid w:val="00366508"/>
    <w:rsid w:val="00367D3A"/>
    <w:rsid w:val="00370B3C"/>
    <w:rsid w:val="00373096"/>
    <w:rsid w:val="00373299"/>
    <w:rsid w:val="00373925"/>
    <w:rsid w:val="003763C7"/>
    <w:rsid w:val="00376F0E"/>
    <w:rsid w:val="00376F6F"/>
    <w:rsid w:val="00380F05"/>
    <w:rsid w:val="00382FAD"/>
    <w:rsid w:val="00383746"/>
    <w:rsid w:val="00390355"/>
    <w:rsid w:val="00390DB6"/>
    <w:rsid w:val="003911E3"/>
    <w:rsid w:val="00391B6C"/>
    <w:rsid w:val="0039321F"/>
    <w:rsid w:val="00393A50"/>
    <w:rsid w:val="0039427B"/>
    <w:rsid w:val="00395071"/>
    <w:rsid w:val="003A0337"/>
    <w:rsid w:val="003A05D7"/>
    <w:rsid w:val="003A1160"/>
    <w:rsid w:val="003A2439"/>
    <w:rsid w:val="003A2C91"/>
    <w:rsid w:val="003A2D13"/>
    <w:rsid w:val="003A35DD"/>
    <w:rsid w:val="003A473D"/>
    <w:rsid w:val="003A5CD6"/>
    <w:rsid w:val="003A6D6D"/>
    <w:rsid w:val="003A7046"/>
    <w:rsid w:val="003B0999"/>
    <w:rsid w:val="003B7DB2"/>
    <w:rsid w:val="003B7F40"/>
    <w:rsid w:val="003B7F6A"/>
    <w:rsid w:val="003C1D0F"/>
    <w:rsid w:val="003C2CEC"/>
    <w:rsid w:val="003C4B17"/>
    <w:rsid w:val="003C57A3"/>
    <w:rsid w:val="003C599A"/>
    <w:rsid w:val="003C6657"/>
    <w:rsid w:val="003C6FB0"/>
    <w:rsid w:val="003C7566"/>
    <w:rsid w:val="003D2933"/>
    <w:rsid w:val="003D3247"/>
    <w:rsid w:val="003D5D7B"/>
    <w:rsid w:val="003D67DA"/>
    <w:rsid w:val="003D6D5C"/>
    <w:rsid w:val="003D7461"/>
    <w:rsid w:val="003E180C"/>
    <w:rsid w:val="003E2F7C"/>
    <w:rsid w:val="003E3164"/>
    <w:rsid w:val="003E520E"/>
    <w:rsid w:val="003E64A1"/>
    <w:rsid w:val="003E6F66"/>
    <w:rsid w:val="003E7965"/>
    <w:rsid w:val="003F1B3D"/>
    <w:rsid w:val="003F2567"/>
    <w:rsid w:val="003F44CB"/>
    <w:rsid w:val="003F492E"/>
    <w:rsid w:val="003F55A5"/>
    <w:rsid w:val="003F5F42"/>
    <w:rsid w:val="003F647B"/>
    <w:rsid w:val="003F6723"/>
    <w:rsid w:val="00400FCA"/>
    <w:rsid w:val="0040163F"/>
    <w:rsid w:val="00401CC3"/>
    <w:rsid w:val="00402CB0"/>
    <w:rsid w:val="00403CF9"/>
    <w:rsid w:val="0040563E"/>
    <w:rsid w:val="00406ED3"/>
    <w:rsid w:val="004071DF"/>
    <w:rsid w:val="00407753"/>
    <w:rsid w:val="004115B6"/>
    <w:rsid w:val="00412800"/>
    <w:rsid w:val="00412C44"/>
    <w:rsid w:val="00414932"/>
    <w:rsid w:val="00420E57"/>
    <w:rsid w:val="004236D4"/>
    <w:rsid w:val="00424FA1"/>
    <w:rsid w:val="00425508"/>
    <w:rsid w:val="00426BB3"/>
    <w:rsid w:val="00426F26"/>
    <w:rsid w:val="0043131A"/>
    <w:rsid w:val="00432B84"/>
    <w:rsid w:val="00432C88"/>
    <w:rsid w:val="00433B40"/>
    <w:rsid w:val="00433EA8"/>
    <w:rsid w:val="00434874"/>
    <w:rsid w:val="004356E9"/>
    <w:rsid w:val="004361A9"/>
    <w:rsid w:val="0043791C"/>
    <w:rsid w:val="00437C55"/>
    <w:rsid w:val="00440CCD"/>
    <w:rsid w:val="00441012"/>
    <w:rsid w:val="00442D5A"/>
    <w:rsid w:val="004432B1"/>
    <w:rsid w:val="00443A1A"/>
    <w:rsid w:val="00444B8C"/>
    <w:rsid w:val="004452C8"/>
    <w:rsid w:val="0044679B"/>
    <w:rsid w:val="00451649"/>
    <w:rsid w:val="004535D5"/>
    <w:rsid w:val="00454EC8"/>
    <w:rsid w:val="00456573"/>
    <w:rsid w:val="00462F8B"/>
    <w:rsid w:val="00464015"/>
    <w:rsid w:val="00466357"/>
    <w:rsid w:val="00467155"/>
    <w:rsid w:val="004675B8"/>
    <w:rsid w:val="004718EC"/>
    <w:rsid w:val="004732F2"/>
    <w:rsid w:val="0047382B"/>
    <w:rsid w:val="00473995"/>
    <w:rsid w:val="00473CDE"/>
    <w:rsid w:val="004744B1"/>
    <w:rsid w:val="00475279"/>
    <w:rsid w:val="004759B9"/>
    <w:rsid w:val="0047770E"/>
    <w:rsid w:val="00480D4C"/>
    <w:rsid w:val="00480E98"/>
    <w:rsid w:val="00481703"/>
    <w:rsid w:val="004825B5"/>
    <w:rsid w:val="00484E16"/>
    <w:rsid w:val="00485FA2"/>
    <w:rsid w:val="00486EE0"/>
    <w:rsid w:val="00493F1D"/>
    <w:rsid w:val="0049415A"/>
    <w:rsid w:val="0049419C"/>
    <w:rsid w:val="00495F9E"/>
    <w:rsid w:val="0049796A"/>
    <w:rsid w:val="004A0FBA"/>
    <w:rsid w:val="004A20A6"/>
    <w:rsid w:val="004A231F"/>
    <w:rsid w:val="004A3126"/>
    <w:rsid w:val="004A33FE"/>
    <w:rsid w:val="004A353F"/>
    <w:rsid w:val="004A3A39"/>
    <w:rsid w:val="004A3BE3"/>
    <w:rsid w:val="004A3D69"/>
    <w:rsid w:val="004A4A5D"/>
    <w:rsid w:val="004A5894"/>
    <w:rsid w:val="004A5DBE"/>
    <w:rsid w:val="004A6BF4"/>
    <w:rsid w:val="004A7EC5"/>
    <w:rsid w:val="004B0702"/>
    <w:rsid w:val="004B1468"/>
    <w:rsid w:val="004B1DF4"/>
    <w:rsid w:val="004B21CF"/>
    <w:rsid w:val="004B2634"/>
    <w:rsid w:val="004B379E"/>
    <w:rsid w:val="004B4112"/>
    <w:rsid w:val="004B5B45"/>
    <w:rsid w:val="004C1947"/>
    <w:rsid w:val="004C39A9"/>
    <w:rsid w:val="004C40E8"/>
    <w:rsid w:val="004C4291"/>
    <w:rsid w:val="004C4350"/>
    <w:rsid w:val="004C46EF"/>
    <w:rsid w:val="004C4BE0"/>
    <w:rsid w:val="004C6390"/>
    <w:rsid w:val="004C689B"/>
    <w:rsid w:val="004C71D6"/>
    <w:rsid w:val="004C7AF3"/>
    <w:rsid w:val="004C7E59"/>
    <w:rsid w:val="004C7FB4"/>
    <w:rsid w:val="004D019A"/>
    <w:rsid w:val="004D0355"/>
    <w:rsid w:val="004D1225"/>
    <w:rsid w:val="004D15D9"/>
    <w:rsid w:val="004D4548"/>
    <w:rsid w:val="004D501E"/>
    <w:rsid w:val="004D668D"/>
    <w:rsid w:val="004E0A17"/>
    <w:rsid w:val="004E2592"/>
    <w:rsid w:val="004E2879"/>
    <w:rsid w:val="004E2B2A"/>
    <w:rsid w:val="004E2F0F"/>
    <w:rsid w:val="004E325B"/>
    <w:rsid w:val="004E4648"/>
    <w:rsid w:val="004E4CDA"/>
    <w:rsid w:val="004E5580"/>
    <w:rsid w:val="004E5836"/>
    <w:rsid w:val="004E5B5B"/>
    <w:rsid w:val="004E69A1"/>
    <w:rsid w:val="004F00D4"/>
    <w:rsid w:val="004F1225"/>
    <w:rsid w:val="004F4D14"/>
    <w:rsid w:val="004F55ED"/>
    <w:rsid w:val="004F6055"/>
    <w:rsid w:val="004F6567"/>
    <w:rsid w:val="004F6743"/>
    <w:rsid w:val="004F7FF3"/>
    <w:rsid w:val="00501D9E"/>
    <w:rsid w:val="00502B0E"/>
    <w:rsid w:val="0050714B"/>
    <w:rsid w:val="005075B6"/>
    <w:rsid w:val="00511C98"/>
    <w:rsid w:val="00511CC9"/>
    <w:rsid w:val="0051221A"/>
    <w:rsid w:val="00513C69"/>
    <w:rsid w:val="00513F94"/>
    <w:rsid w:val="00514282"/>
    <w:rsid w:val="00514567"/>
    <w:rsid w:val="00515BAE"/>
    <w:rsid w:val="00516B3F"/>
    <w:rsid w:val="00516B85"/>
    <w:rsid w:val="00517507"/>
    <w:rsid w:val="005209C1"/>
    <w:rsid w:val="00521AB2"/>
    <w:rsid w:val="005256AC"/>
    <w:rsid w:val="0052573C"/>
    <w:rsid w:val="0052613E"/>
    <w:rsid w:val="00526830"/>
    <w:rsid w:val="005278FD"/>
    <w:rsid w:val="005309F3"/>
    <w:rsid w:val="00530B31"/>
    <w:rsid w:val="005310B2"/>
    <w:rsid w:val="005319F2"/>
    <w:rsid w:val="0053461B"/>
    <w:rsid w:val="00535BDF"/>
    <w:rsid w:val="00536F9E"/>
    <w:rsid w:val="0054022A"/>
    <w:rsid w:val="00541F2A"/>
    <w:rsid w:val="005427B3"/>
    <w:rsid w:val="005450CF"/>
    <w:rsid w:val="00545155"/>
    <w:rsid w:val="005516FB"/>
    <w:rsid w:val="005519F8"/>
    <w:rsid w:val="005520EE"/>
    <w:rsid w:val="0055343D"/>
    <w:rsid w:val="00553E1F"/>
    <w:rsid w:val="005544F9"/>
    <w:rsid w:val="00554697"/>
    <w:rsid w:val="00556DF3"/>
    <w:rsid w:val="005615E0"/>
    <w:rsid w:val="005633A1"/>
    <w:rsid w:val="00564985"/>
    <w:rsid w:val="00564A39"/>
    <w:rsid w:val="00564A9F"/>
    <w:rsid w:val="00565B9D"/>
    <w:rsid w:val="00566079"/>
    <w:rsid w:val="0056755A"/>
    <w:rsid w:val="00570D00"/>
    <w:rsid w:val="00571362"/>
    <w:rsid w:val="00571FD9"/>
    <w:rsid w:val="00572724"/>
    <w:rsid w:val="00572B5B"/>
    <w:rsid w:val="00572C0B"/>
    <w:rsid w:val="00573069"/>
    <w:rsid w:val="00573FEA"/>
    <w:rsid w:val="00574713"/>
    <w:rsid w:val="00575854"/>
    <w:rsid w:val="0057628B"/>
    <w:rsid w:val="00576506"/>
    <w:rsid w:val="00580D86"/>
    <w:rsid w:val="005816F1"/>
    <w:rsid w:val="00587446"/>
    <w:rsid w:val="0058763B"/>
    <w:rsid w:val="00590560"/>
    <w:rsid w:val="0059145D"/>
    <w:rsid w:val="00591D9F"/>
    <w:rsid w:val="005925B7"/>
    <w:rsid w:val="005964E7"/>
    <w:rsid w:val="005A15FA"/>
    <w:rsid w:val="005A1B1F"/>
    <w:rsid w:val="005A1F81"/>
    <w:rsid w:val="005A2B68"/>
    <w:rsid w:val="005A2C16"/>
    <w:rsid w:val="005A5D6F"/>
    <w:rsid w:val="005A70C6"/>
    <w:rsid w:val="005A7562"/>
    <w:rsid w:val="005B09B1"/>
    <w:rsid w:val="005B0B6D"/>
    <w:rsid w:val="005B3A53"/>
    <w:rsid w:val="005B4295"/>
    <w:rsid w:val="005B4C9C"/>
    <w:rsid w:val="005B67C7"/>
    <w:rsid w:val="005C0996"/>
    <w:rsid w:val="005C0E8B"/>
    <w:rsid w:val="005C3097"/>
    <w:rsid w:val="005C4E36"/>
    <w:rsid w:val="005C565C"/>
    <w:rsid w:val="005C6E24"/>
    <w:rsid w:val="005D1374"/>
    <w:rsid w:val="005D157D"/>
    <w:rsid w:val="005D45C2"/>
    <w:rsid w:val="005D50D4"/>
    <w:rsid w:val="005D7C20"/>
    <w:rsid w:val="005D7F8D"/>
    <w:rsid w:val="005E2349"/>
    <w:rsid w:val="005E2859"/>
    <w:rsid w:val="005E3AAA"/>
    <w:rsid w:val="005E4A6A"/>
    <w:rsid w:val="005E6277"/>
    <w:rsid w:val="005F112B"/>
    <w:rsid w:val="005F1511"/>
    <w:rsid w:val="005F6390"/>
    <w:rsid w:val="005F6468"/>
    <w:rsid w:val="005F6926"/>
    <w:rsid w:val="00600BBF"/>
    <w:rsid w:val="006018E6"/>
    <w:rsid w:val="00606404"/>
    <w:rsid w:val="00606708"/>
    <w:rsid w:val="00612A7B"/>
    <w:rsid w:val="00613DB1"/>
    <w:rsid w:val="0061434D"/>
    <w:rsid w:val="00614ADA"/>
    <w:rsid w:val="0061625F"/>
    <w:rsid w:val="0062011B"/>
    <w:rsid w:val="0062340B"/>
    <w:rsid w:val="006238AC"/>
    <w:rsid w:val="00624D90"/>
    <w:rsid w:val="00624F56"/>
    <w:rsid w:val="006254BF"/>
    <w:rsid w:val="00625BDD"/>
    <w:rsid w:val="00626FE2"/>
    <w:rsid w:val="00627124"/>
    <w:rsid w:val="00627550"/>
    <w:rsid w:val="00627771"/>
    <w:rsid w:val="00627DC1"/>
    <w:rsid w:val="0063113A"/>
    <w:rsid w:val="00632EC4"/>
    <w:rsid w:val="0063366B"/>
    <w:rsid w:val="006337C5"/>
    <w:rsid w:val="006345C3"/>
    <w:rsid w:val="006346BA"/>
    <w:rsid w:val="006353DF"/>
    <w:rsid w:val="0063596D"/>
    <w:rsid w:val="00636BA2"/>
    <w:rsid w:val="00637E30"/>
    <w:rsid w:val="0064343D"/>
    <w:rsid w:val="00644C04"/>
    <w:rsid w:val="00646505"/>
    <w:rsid w:val="00646CC5"/>
    <w:rsid w:val="00646FF7"/>
    <w:rsid w:val="00650738"/>
    <w:rsid w:val="006507CB"/>
    <w:rsid w:val="00651200"/>
    <w:rsid w:val="006519F1"/>
    <w:rsid w:val="00652256"/>
    <w:rsid w:val="006523C2"/>
    <w:rsid w:val="00654497"/>
    <w:rsid w:val="00654E46"/>
    <w:rsid w:val="00657660"/>
    <w:rsid w:val="00657DA0"/>
    <w:rsid w:val="00660613"/>
    <w:rsid w:val="00661626"/>
    <w:rsid w:val="00661A47"/>
    <w:rsid w:val="0066204E"/>
    <w:rsid w:val="00666F3F"/>
    <w:rsid w:val="00667904"/>
    <w:rsid w:val="00670C5A"/>
    <w:rsid w:val="00670ED6"/>
    <w:rsid w:val="00671898"/>
    <w:rsid w:val="00672B77"/>
    <w:rsid w:val="00672CFB"/>
    <w:rsid w:val="006742DB"/>
    <w:rsid w:val="006747A7"/>
    <w:rsid w:val="00674C6C"/>
    <w:rsid w:val="006750C3"/>
    <w:rsid w:val="0067786B"/>
    <w:rsid w:val="00682E88"/>
    <w:rsid w:val="006830F4"/>
    <w:rsid w:val="00684560"/>
    <w:rsid w:val="00685C53"/>
    <w:rsid w:val="006872C1"/>
    <w:rsid w:val="006875AB"/>
    <w:rsid w:val="00687BD0"/>
    <w:rsid w:val="00690D62"/>
    <w:rsid w:val="00693B0C"/>
    <w:rsid w:val="00694471"/>
    <w:rsid w:val="0069690C"/>
    <w:rsid w:val="006971F0"/>
    <w:rsid w:val="006976C9"/>
    <w:rsid w:val="00697A49"/>
    <w:rsid w:val="006A1A26"/>
    <w:rsid w:val="006A427F"/>
    <w:rsid w:val="006A453C"/>
    <w:rsid w:val="006A499C"/>
    <w:rsid w:val="006A4DDB"/>
    <w:rsid w:val="006A6247"/>
    <w:rsid w:val="006A686C"/>
    <w:rsid w:val="006A6D7B"/>
    <w:rsid w:val="006A7B91"/>
    <w:rsid w:val="006B0BED"/>
    <w:rsid w:val="006B1189"/>
    <w:rsid w:val="006B37D4"/>
    <w:rsid w:val="006B3F0E"/>
    <w:rsid w:val="006B50B6"/>
    <w:rsid w:val="006B6FEE"/>
    <w:rsid w:val="006B7E2B"/>
    <w:rsid w:val="006C13CA"/>
    <w:rsid w:val="006C180A"/>
    <w:rsid w:val="006C2A25"/>
    <w:rsid w:val="006C393E"/>
    <w:rsid w:val="006C5642"/>
    <w:rsid w:val="006C565D"/>
    <w:rsid w:val="006C7809"/>
    <w:rsid w:val="006C7A6C"/>
    <w:rsid w:val="006D0294"/>
    <w:rsid w:val="006D14FA"/>
    <w:rsid w:val="006D333A"/>
    <w:rsid w:val="006D3568"/>
    <w:rsid w:val="006D45AB"/>
    <w:rsid w:val="006D5EDA"/>
    <w:rsid w:val="006D766A"/>
    <w:rsid w:val="006D7DE2"/>
    <w:rsid w:val="006D7E8F"/>
    <w:rsid w:val="006E024E"/>
    <w:rsid w:val="006E092B"/>
    <w:rsid w:val="006E09B4"/>
    <w:rsid w:val="006E1BE6"/>
    <w:rsid w:val="006E2FF2"/>
    <w:rsid w:val="006E4C24"/>
    <w:rsid w:val="006E734E"/>
    <w:rsid w:val="006F2347"/>
    <w:rsid w:val="006F2450"/>
    <w:rsid w:val="006F4604"/>
    <w:rsid w:val="006F47AE"/>
    <w:rsid w:val="006F495F"/>
    <w:rsid w:val="006F4C08"/>
    <w:rsid w:val="006F52DE"/>
    <w:rsid w:val="006F664F"/>
    <w:rsid w:val="006F696E"/>
    <w:rsid w:val="0070035C"/>
    <w:rsid w:val="00700B69"/>
    <w:rsid w:val="007038C0"/>
    <w:rsid w:val="007078B1"/>
    <w:rsid w:val="00707CDE"/>
    <w:rsid w:val="00710D5E"/>
    <w:rsid w:val="007134CE"/>
    <w:rsid w:val="00715618"/>
    <w:rsid w:val="007157F9"/>
    <w:rsid w:val="00716B67"/>
    <w:rsid w:val="007229F6"/>
    <w:rsid w:val="00724B6D"/>
    <w:rsid w:val="007304F3"/>
    <w:rsid w:val="0073117D"/>
    <w:rsid w:val="007319AD"/>
    <w:rsid w:val="007323C2"/>
    <w:rsid w:val="00732CA4"/>
    <w:rsid w:val="0073364C"/>
    <w:rsid w:val="007336FF"/>
    <w:rsid w:val="007340FF"/>
    <w:rsid w:val="00735004"/>
    <w:rsid w:val="00735D96"/>
    <w:rsid w:val="00736813"/>
    <w:rsid w:val="00741119"/>
    <w:rsid w:val="007428C7"/>
    <w:rsid w:val="007448F9"/>
    <w:rsid w:val="00750C27"/>
    <w:rsid w:val="007551D1"/>
    <w:rsid w:val="0075794B"/>
    <w:rsid w:val="007603A7"/>
    <w:rsid w:val="0076298A"/>
    <w:rsid w:val="00762A37"/>
    <w:rsid w:val="00764ADB"/>
    <w:rsid w:val="00766B5B"/>
    <w:rsid w:val="00770266"/>
    <w:rsid w:val="007706D8"/>
    <w:rsid w:val="007709C8"/>
    <w:rsid w:val="00770E56"/>
    <w:rsid w:val="0077162A"/>
    <w:rsid w:val="00772675"/>
    <w:rsid w:val="00773B0D"/>
    <w:rsid w:val="00773F2E"/>
    <w:rsid w:val="00774C10"/>
    <w:rsid w:val="00774F79"/>
    <w:rsid w:val="00775C77"/>
    <w:rsid w:val="007760FA"/>
    <w:rsid w:val="00776BB8"/>
    <w:rsid w:val="00780D10"/>
    <w:rsid w:val="007818A1"/>
    <w:rsid w:val="00781D3B"/>
    <w:rsid w:val="00784F57"/>
    <w:rsid w:val="00785615"/>
    <w:rsid w:val="007858F1"/>
    <w:rsid w:val="00785B4B"/>
    <w:rsid w:val="00790169"/>
    <w:rsid w:val="00790A43"/>
    <w:rsid w:val="00790C43"/>
    <w:rsid w:val="00791157"/>
    <w:rsid w:val="00791D82"/>
    <w:rsid w:val="00792279"/>
    <w:rsid w:val="00792435"/>
    <w:rsid w:val="0079541E"/>
    <w:rsid w:val="00795F5F"/>
    <w:rsid w:val="007966BC"/>
    <w:rsid w:val="00796D79"/>
    <w:rsid w:val="007A01A7"/>
    <w:rsid w:val="007A11D2"/>
    <w:rsid w:val="007A1985"/>
    <w:rsid w:val="007A376B"/>
    <w:rsid w:val="007A3F93"/>
    <w:rsid w:val="007A6E9E"/>
    <w:rsid w:val="007B0BA3"/>
    <w:rsid w:val="007B1A39"/>
    <w:rsid w:val="007B4CBB"/>
    <w:rsid w:val="007B67E1"/>
    <w:rsid w:val="007B6A8C"/>
    <w:rsid w:val="007B72FA"/>
    <w:rsid w:val="007C0A6F"/>
    <w:rsid w:val="007C1D94"/>
    <w:rsid w:val="007C27D5"/>
    <w:rsid w:val="007C2BC9"/>
    <w:rsid w:val="007D201B"/>
    <w:rsid w:val="007D21FF"/>
    <w:rsid w:val="007D2376"/>
    <w:rsid w:val="007D2A9D"/>
    <w:rsid w:val="007D340B"/>
    <w:rsid w:val="007D3815"/>
    <w:rsid w:val="007D3DF0"/>
    <w:rsid w:val="007D584A"/>
    <w:rsid w:val="007D72CD"/>
    <w:rsid w:val="007E4393"/>
    <w:rsid w:val="007E4564"/>
    <w:rsid w:val="007E4EBA"/>
    <w:rsid w:val="007E5F69"/>
    <w:rsid w:val="007E6110"/>
    <w:rsid w:val="007E7ADC"/>
    <w:rsid w:val="007E7E0D"/>
    <w:rsid w:val="007F05DF"/>
    <w:rsid w:val="007F111C"/>
    <w:rsid w:val="007F13A9"/>
    <w:rsid w:val="007F1580"/>
    <w:rsid w:val="007F2101"/>
    <w:rsid w:val="007F262C"/>
    <w:rsid w:val="007F2CD5"/>
    <w:rsid w:val="007F332A"/>
    <w:rsid w:val="007F40D7"/>
    <w:rsid w:val="007F558A"/>
    <w:rsid w:val="007F5648"/>
    <w:rsid w:val="007F642B"/>
    <w:rsid w:val="007F677D"/>
    <w:rsid w:val="00801037"/>
    <w:rsid w:val="0080285D"/>
    <w:rsid w:val="00802998"/>
    <w:rsid w:val="00803B23"/>
    <w:rsid w:val="00803BF2"/>
    <w:rsid w:val="00804BBB"/>
    <w:rsid w:val="008101DF"/>
    <w:rsid w:val="00811BF0"/>
    <w:rsid w:val="0081207D"/>
    <w:rsid w:val="00812155"/>
    <w:rsid w:val="00813F6E"/>
    <w:rsid w:val="0081403A"/>
    <w:rsid w:val="008165E6"/>
    <w:rsid w:val="00816C54"/>
    <w:rsid w:val="00816E5D"/>
    <w:rsid w:val="00817FE6"/>
    <w:rsid w:val="00820200"/>
    <w:rsid w:val="00824623"/>
    <w:rsid w:val="00825BD9"/>
    <w:rsid w:val="00825C4E"/>
    <w:rsid w:val="00826729"/>
    <w:rsid w:val="00826D76"/>
    <w:rsid w:val="008311C1"/>
    <w:rsid w:val="00831754"/>
    <w:rsid w:val="00834D21"/>
    <w:rsid w:val="00835586"/>
    <w:rsid w:val="008363B6"/>
    <w:rsid w:val="00836E54"/>
    <w:rsid w:val="00837578"/>
    <w:rsid w:val="00837C1F"/>
    <w:rsid w:val="008400F1"/>
    <w:rsid w:val="00840456"/>
    <w:rsid w:val="008407A6"/>
    <w:rsid w:val="0084239A"/>
    <w:rsid w:val="00843CF5"/>
    <w:rsid w:val="00843DA1"/>
    <w:rsid w:val="00847FBC"/>
    <w:rsid w:val="00851006"/>
    <w:rsid w:val="00851DBC"/>
    <w:rsid w:val="00860860"/>
    <w:rsid w:val="00862328"/>
    <w:rsid w:val="0086281D"/>
    <w:rsid w:val="00863103"/>
    <w:rsid w:val="00863449"/>
    <w:rsid w:val="00864721"/>
    <w:rsid w:val="00865CBD"/>
    <w:rsid w:val="00865F65"/>
    <w:rsid w:val="00867588"/>
    <w:rsid w:val="008679EA"/>
    <w:rsid w:val="008726B9"/>
    <w:rsid w:val="00873B85"/>
    <w:rsid w:val="00875E2F"/>
    <w:rsid w:val="00880281"/>
    <w:rsid w:val="0088095E"/>
    <w:rsid w:val="008838C0"/>
    <w:rsid w:val="00885310"/>
    <w:rsid w:val="00887A98"/>
    <w:rsid w:val="00890F62"/>
    <w:rsid w:val="008917C0"/>
    <w:rsid w:val="008919B4"/>
    <w:rsid w:val="00893269"/>
    <w:rsid w:val="00894A58"/>
    <w:rsid w:val="00894D11"/>
    <w:rsid w:val="008A11A4"/>
    <w:rsid w:val="008A1E50"/>
    <w:rsid w:val="008A23DA"/>
    <w:rsid w:val="008A4B82"/>
    <w:rsid w:val="008A5238"/>
    <w:rsid w:val="008A537C"/>
    <w:rsid w:val="008A5920"/>
    <w:rsid w:val="008A631C"/>
    <w:rsid w:val="008A6BB1"/>
    <w:rsid w:val="008A6D4B"/>
    <w:rsid w:val="008B031C"/>
    <w:rsid w:val="008B03BC"/>
    <w:rsid w:val="008B1E32"/>
    <w:rsid w:val="008B2B88"/>
    <w:rsid w:val="008B385A"/>
    <w:rsid w:val="008B3A30"/>
    <w:rsid w:val="008B4355"/>
    <w:rsid w:val="008B63F5"/>
    <w:rsid w:val="008B6A50"/>
    <w:rsid w:val="008C05B4"/>
    <w:rsid w:val="008C0E43"/>
    <w:rsid w:val="008C1139"/>
    <w:rsid w:val="008C159E"/>
    <w:rsid w:val="008C1D7A"/>
    <w:rsid w:val="008C31BA"/>
    <w:rsid w:val="008C4364"/>
    <w:rsid w:val="008C4608"/>
    <w:rsid w:val="008C5295"/>
    <w:rsid w:val="008C576A"/>
    <w:rsid w:val="008C7465"/>
    <w:rsid w:val="008C7789"/>
    <w:rsid w:val="008D1A8C"/>
    <w:rsid w:val="008D1F4E"/>
    <w:rsid w:val="008D2290"/>
    <w:rsid w:val="008D3746"/>
    <w:rsid w:val="008D5DBE"/>
    <w:rsid w:val="008D6644"/>
    <w:rsid w:val="008D6C43"/>
    <w:rsid w:val="008D7709"/>
    <w:rsid w:val="008E0731"/>
    <w:rsid w:val="008E084C"/>
    <w:rsid w:val="008E12CF"/>
    <w:rsid w:val="008E19CB"/>
    <w:rsid w:val="008E20F7"/>
    <w:rsid w:val="008E29F1"/>
    <w:rsid w:val="008E3CB4"/>
    <w:rsid w:val="008E3D7E"/>
    <w:rsid w:val="008E40A4"/>
    <w:rsid w:val="008E43C7"/>
    <w:rsid w:val="008E4C95"/>
    <w:rsid w:val="008E5B09"/>
    <w:rsid w:val="008E6AD7"/>
    <w:rsid w:val="008E76D9"/>
    <w:rsid w:val="008F07BF"/>
    <w:rsid w:val="008F0CF8"/>
    <w:rsid w:val="008F1327"/>
    <w:rsid w:val="008F1571"/>
    <w:rsid w:val="008F1E64"/>
    <w:rsid w:val="008F2A6D"/>
    <w:rsid w:val="008F3357"/>
    <w:rsid w:val="008F6DF5"/>
    <w:rsid w:val="008F6E4B"/>
    <w:rsid w:val="008F6F2F"/>
    <w:rsid w:val="008F7EEC"/>
    <w:rsid w:val="00900046"/>
    <w:rsid w:val="00900FED"/>
    <w:rsid w:val="00901189"/>
    <w:rsid w:val="00901BA6"/>
    <w:rsid w:val="009061A1"/>
    <w:rsid w:val="00906F79"/>
    <w:rsid w:val="00913B6A"/>
    <w:rsid w:val="00914C17"/>
    <w:rsid w:val="009153AB"/>
    <w:rsid w:val="00915CB5"/>
    <w:rsid w:val="00916E28"/>
    <w:rsid w:val="00917F44"/>
    <w:rsid w:val="009204D2"/>
    <w:rsid w:val="009231AA"/>
    <w:rsid w:val="009235A9"/>
    <w:rsid w:val="00930E9E"/>
    <w:rsid w:val="009334F2"/>
    <w:rsid w:val="0093383A"/>
    <w:rsid w:val="0093495D"/>
    <w:rsid w:val="0093541A"/>
    <w:rsid w:val="00935C74"/>
    <w:rsid w:val="0093649B"/>
    <w:rsid w:val="00937B4C"/>
    <w:rsid w:val="00937F3B"/>
    <w:rsid w:val="009404D6"/>
    <w:rsid w:val="009406B3"/>
    <w:rsid w:val="00940905"/>
    <w:rsid w:val="009413A1"/>
    <w:rsid w:val="0094242F"/>
    <w:rsid w:val="00945006"/>
    <w:rsid w:val="00946207"/>
    <w:rsid w:val="009471B3"/>
    <w:rsid w:val="00947D67"/>
    <w:rsid w:val="00952BB4"/>
    <w:rsid w:val="00954386"/>
    <w:rsid w:val="0095438B"/>
    <w:rsid w:val="00954793"/>
    <w:rsid w:val="009556F4"/>
    <w:rsid w:val="00955B19"/>
    <w:rsid w:val="00955B85"/>
    <w:rsid w:val="009601E8"/>
    <w:rsid w:val="009601F1"/>
    <w:rsid w:val="00960C21"/>
    <w:rsid w:val="00960C7B"/>
    <w:rsid w:val="00962EEC"/>
    <w:rsid w:val="00966262"/>
    <w:rsid w:val="0096667F"/>
    <w:rsid w:val="00966748"/>
    <w:rsid w:val="0097111A"/>
    <w:rsid w:val="00972037"/>
    <w:rsid w:val="00972E47"/>
    <w:rsid w:val="00973AB4"/>
    <w:rsid w:val="00977DEB"/>
    <w:rsid w:val="009803E5"/>
    <w:rsid w:val="00984DA7"/>
    <w:rsid w:val="0098673E"/>
    <w:rsid w:val="009924F9"/>
    <w:rsid w:val="009930E0"/>
    <w:rsid w:val="009944C3"/>
    <w:rsid w:val="009958BF"/>
    <w:rsid w:val="0099778C"/>
    <w:rsid w:val="009A21C3"/>
    <w:rsid w:val="009A3BD8"/>
    <w:rsid w:val="009A4AF7"/>
    <w:rsid w:val="009A58DD"/>
    <w:rsid w:val="009A5F22"/>
    <w:rsid w:val="009B222E"/>
    <w:rsid w:val="009B2E4F"/>
    <w:rsid w:val="009B497D"/>
    <w:rsid w:val="009B4B46"/>
    <w:rsid w:val="009B51C5"/>
    <w:rsid w:val="009B6A63"/>
    <w:rsid w:val="009C011A"/>
    <w:rsid w:val="009C0A80"/>
    <w:rsid w:val="009C1F28"/>
    <w:rsid w:val="009C22C1"/>
    <w:rsid w:val="009C2784"/>
    <w:rsid w:val="009C5CC6"/>
    <w:rsid w:val="009C6C19"/>
    <w:rsid w:val="009D0D31"/>
    <w:rsid w:val="009D2BEE"/>
    <w:rsid w:val="009D4FE3"/>
    <w:rsid w:val="009D769D"/>
    <w:rsid w:val="009E2FEB"/>
    <w:rsid w:val="009E3039"/>
    <w:rsid w:val="009E4994"/>
    <w:rsid w:val="009E4CE1"/>
    <w:rsid w:val="009E52D2"/>
    <w:rsid w:val="009E5955"/>
    <w:rsid w:val="009E7D3C"/>
    <w:rsid w:val="009E7E8C"/>
    <w:rsid w:val="009F1F02"/>
    <w:rsid w:val="009F764C"/>
    <w:rsid w:val="009F7CD8"/>
    <w:rsid w:val="00A004B9"/>
    <w:rsid w:val="00A01F82"/>
    <w:rsid w:val="00A02C03"/>
    <w:rsid w:val="00A04CBC"/>
    <w:rsid w:val="00A055D3"/>
    <w:rsid w:val="00A07B06"/>
    <w:rsid w:val="00A1065E"/>
    <w:rsid w:val="00A1085C"/>
    <w:rsid w:val="00A10A0A"/>
    <w:rsid w:val="00A124AC"/>
    <w:rsid w:val="00A144A4"/>
    <w:rsid w:val="00A16513"/>
    <w:rsid w:val="00A16810"/>
    <w:rsid w:val="00A20172"/>
    <w:rsid w:val="00A207D0"/>
    <w:rsid w:val="00A22683"/>
    <w:rsid w:val="00A23285"/>
    <w:rsid w:val="00A2419A"/>
    <w:rsid w:val="00A258E0"/>
    <w:rsid w:val="00A2642B"/>
    <w:rsid w:val="00A26E11"/>
    <w:rsid w:val="00A26E4F"/>
    <w:rsid w:val="00A27287"/>
    <w:rsid w:val="00A27324"/>
    <w:rsid w:val="00A30092"/>
    <w:rsid w:val="00A30167"/>
    <w:rsid w:val="00A31034"/>
    <w:rsid w:val="00A320D3"/>
    <w:rsid w:val="00A32B25"/>
    <w:rsid w:val="00A3353E"/>
    <w:rsid w:val="00A34C8E"/>
    <w:rsid w:val="00A34CFF"/>
    <w:rsid w:val="00A36E4A"/>
    <w:rsid w:val="00A37D78"/>
    <w:rsid w:val="00A37DFE"/>
    <w:rsid w:val="00A40662"/>
    <w:rsid w:val="00A40CEC"/>
    <w:rsid w:val="00A465AA"/>
    <w:rsid w:val="00A46A6F"/>
    <w:rsid w:val="00A470F3"/>
    <w:rsid w:val="00A472FF"/>
    <w:rsid w:val="00A51034"/>
    <w:rsid w:val="00A5547F"/>
    <w:rsid w:val="00A5655C"/>
    <w:rsid w:val="00A567C8"/>
    <w:rsid w:val="00A56A51"/>
    <w:rsid w:val="00A57DF6"/>
    <w:rsid w:val="00A6330D"/>
    <w:rsid w:val="00A64C9B"/>
    <w:rsid w:val="00A6510E"/>
    <w:rsid w:val="00A6629D"/>
    <w:rsid w:val="00A67535"/>
    <w:rsid w:val="00A724E9"/>
    <w:rsid w:val="00A740FE"/>
    <w:rsid w:val="00A82A25"/>
    <w:rsid w:val="00A833C2"/>
    <w:rsid w:val="00A83A38"/>
    <w:rsid w:val="00A83A76"/>
    <w:rsid w:val="00A83B3A"/>
    <w:rsid w:val="00A8413D"/>
    <w:rsid w:val="00A869EC"/>
    <w:rsid w:val="00A86A34"/>
    <w:rsid w:val="00A87A28"/>
    <w:rsid w:val="00A909D5"/>
    <w:rsid w:val="00A919DD"/>
    <w:rsid w:val="00A920A0"/>
    <w:rsid w:val="00A9250A"/>
    <w:rsid w:val="00A92B04"/>
    <w:rsid w:val="00A92C60"/>
    <w:rsid w:val="00A944B5"/>
    <w:rsid w:val="00AA2D04"/>
    <w:rsid w:val="00AA32F9"/>
    <w:rsid w:val="00AA39EA"/>
    <w:rsid w:val="00AA4126"/>
    <w:rsid w:val="00AA4E42"/>
    <w:rsid w:val="00AA5635"/>
    <w:rsid w:val="00AA6803"/>
    <w:rsid w:val="00AB0577"/>
    <w:rsid w:val="00AB07F3"/>
    <w:rsid w:val="00AB0AD9"/>
    <w:rsid w:val="00AB180D"/>
    <w:rsid w:val="00AB2C91"/>
    <w:rsid w:val="00AB2DDF"/>
    <w:rsid w:val="00AB2F9F"/>
    <w:rsid w:val="00AB4A30"/>
    <w:rsid w:val="00AB534D"/>
    <w:rsid w:val="00AB65C3"/>
    <w:rsid w:val="00AB73D2"/>
    <w:rsid w:val="00AB7696"/>
    <w:rsid w:val="00AC1648"/>
    <w:rsid w:val="00AC224E"/>
    <w:rsid w:val="00AC281A"/>
    <w:rsid w:val="00AC2827"/>
    <w:rsid w:val="00AC30E1"/>
    <w:rsid w:val="00AC4395"/>
    <w:rsid w:val="00AC79A5"/>
    <w:rsid w:val="00AD0B9C"/>
    <w:rsid w:val="00AD0CB4"/>
    <w:rsid w:val="00AD0EAB"/>
    <w:rsid w:val="00AD1915"/>
    <w:rsid w:val="00AD1E39"/>
    <w:rsid w:val="00AD262D"/>
    <w:rsid w:val="00AD3336"/>
    <w:rsid w:val="00AD48B0"/>
    <w:rsid w:val="00AD6E87"/>
    <w:rsid w:val="00AE0E13"/>
    <w:rsid w:val="00AE16C1"/>
    <w:rsid w:val="00AE276A"/>
    <w:rsid w:val="00AE27A9"/>
    <w:rsid w:val="00AE2FF7"/>
    <w:rsid w:val="00AE51DB"/>
    <w:rsid w:val="00AE5504"/>
    <w:rsid w:val="00AE63E1"/>
    <w:rsid w:val="00AE6C81"/>
    <w:rsid w:val="00AE7A27"/>
    <w:rsid w:val="00AE7E1F"/>
    <w:rsid w:val="00AF0192"/>
    <w:rsid w:val="00AF08C3"/>
    <w:rsid w:val="00AF3212"/>
    <w:rsid w:val="00AF4FFC"/>
    <w:rsid w:val="00AF5886"/>
    <w:rsid w:val="00B036B3"/>
    <w:rsid w:val="00B04E04"/>
    <w:rsid w:val="00B052B7"/>
    <w:rsid w:val="00B055ED"/>
    <w:rsid w:val="00B0568B"/>
    <w:rsid w:val="00B06C4C"/>
    <w:rsid w:val="00B101CC"/>
    <w:rsid w:val="00B106F4"/>
    <w:rsid w:val="00B110D0"/>
    <w:rsid w:val="00B115B0"/>
    <w:rsid w:val="00B11B8E"/>
    <w:rsid w:val="00B12463"/>
    <w:rsid w:val="00B1285D"/>
    <w:rsid w:val="00B13A96"/>
    <w:rsid w:val="00B148EB"/>
    <w:rsid w:val="00B14AFE"/>
    <w:rsid w:val="00B17959"/>
    <w:rsid w:val="00B23459"/>
    <w:rsid w:val="00B24E16"/>
    <w:rsid w:val="00B254EA"/>
    <w:rsid w:val="00B256E5"/>
    <w:rsid w:val="00B25961"/>
    <w:rsid w:val="00B26347"/>
    <w:rsid w:val="00B30523"/>
    <w:rsid w:val="00B31B3B"/>
    <w:rsid w:val="00B33D5E"/>
    <w:rsid w:val="00B35474"/>
    <w:rsid w:val="00B35C48"/>
    <w:rsid w:val="00B35CE2"/>
    <w:rsid w:val="00B37A80"/>
    <w:rsid w:val="00B403BE"/>
    <w:rsid w:val="00B40C13"/>
    <w:rsid w:val="00B41404"/>
    <w:rsid w:val="00B43974"/>
    <w:rsid w:val="00B443CA"/>
    <w:rsid w:val="00B44C07"/>
    <w:rsid w:val="00B458DC"/>
    <w:rsid w:val="00B45A40"/>
    <w:rsid w:val="00B474E5"/>
    <w:rsid w:val="00B51A20"/>
    <w:rsid w:val="00B52641"/>
    <w:rsid w:val="00B55151"/>
    <w:rsid w:val="00B55AA3"/>
    <w:rsid w:val="00B56181"/>
    <w:rsid w:val="00B60D13"/>
    <w:rsid w:val="00B61356"/>
    <w:rsid w:val="00B617BB"/>
    <w:rsid w:val="00B633FF"/>
    <w:rsid w:val="00B640DC"/>
    <w:rsid w:val="00B64256"/>
    <w:rsid w:val="00B6782A"/>
    <w:rsid w:val="00B67B2A"/>
    <w:rsid w:val="00B70146"/>
    <w:rsid w:val="00B70908"/>
    <w:rsid w:val="00B70B23"/>
    <w:rsid w:val="00B70C78"/>
    <w:rsid w:val="00B71123"/>
    <w:rsid w:val="00B71336"/>
    <w:rsid w:val="00B7219D"/>
    <w:rsid w:val="00B735C5"/>
    <w:rsid w:val="00B751E3"/>
    <w:rsid w:val="00B7538B"/>
    <w:rsid w:val="00B75DC2"/>
    <w:rsid w:val="00B771B4"/>
    <w:rsid w:val="00B77763"/>
    <w:rsid w:val="00B80AAD"/>
    <w:rsid w:val="00B81416"/>
    <w:rsid w:val="00B81611"/>
    <w:rsid w:val="00B81DEA"/>
    <w:rsid w:val="00B84C49"/>
    <w:rsid w:val="00B871A1"/>
    <w:rsid w:val="00B873C3"/>
    <w:rsid w:val="00B90D52"/>
    <w:rsid w:val="00B91642"/>
    <w:rsid w:val="00B917EB"/>
    <w:rsid w:val="00B91855"/>
    <w:rsid w:val="00B91D1A"/>
    <w:rsid w:val="00B932D1"/>
    <w:rsid w:val="00B97D73"/>
    <w:rsid w:val="00BA01CC"/>
    <w:rsid w:val="00BA6131"/>
    <w:rsid w:val="00BA783F"/>
    <w:rsid w:val="00BB0AF1"/>
    <w:rsid w:val="00BB112F"/>
    <w:rsid w:val="00BB25CF"/>
    <w:rsid w:val="00BB27FD"/>
    <w:rsid w:val="00BB400C"/>
    <w:rsid w:val="00BB4A6C"/>
    <w:rsid w:val="00BB77E7"/>
    <w:rsid w:val="00BB7A57"/>
    <w:rsid w:val="00BC0747"/>
    <w:rsid w:val="00BC2F37"/>
    <w:rsid w:val="00BC2FE8"/>
    <w:rsid w:val="00BC4084"/>
    <w:rsid w:val="00BC48BA"/>
    <w:rsid w:val="00BC5C51"/>
    <w:rsid w:val="00BC6167"/>
    <w:rsid w:val="00BC62FD"/>
    <w:rsid w:val="00BC63A0"/>
    <w:rsid w:val="00BC7DE4"/>
    <w:rsid w:val="00BD0CEF"/>
    <w:rsid w:val="00BD1DA4"/>
    <w:rsid w:val="00BD3341"/>
    <w:rsid w:val="00BD4FFD"/>
    <w:rsid w:val="00BD6038"/>
    <w:rsid w:val="00BE0262"/>
    <w:rsid w:val="00BE1103"/>
    <w:rsid w:val="00BE1A88"/>
    <w:rsid w:val="00BE61DE"/>
    <w:rsid w:val="00BE7EB1"/>
    <w:rsid w:val="00BF2C7F"/>
    <w:rsid w:val="00BF3861"/>
    <w:rsid w:val="00BF3D5C"/>
    <w:rsid w:val="00BF4B0C"/>
    <w:rsid w:val="00BF5A63"/>
    <w:rsid w:val="00BF6D56"/>
    <w:rsid w:val="00C00142"/>
    <w:rsid w:val="00C02428"/>
    <w:rsid w:val="00C030B4"/>
    <w:rsid w:val="00C0436B"/>
    <w:rsid w:val="00C04CC5"/>
    <w:rsid w:val="00C050C6"/>
    <w:rsid w:val="00C05270"/>
    <w:rsid w:val="00C0553B"/>
    <w:rsid w:val="00C05B5D"/>
    <w:rsid w:val="00C05E6D"/>
    <w:rsid w:val="00C06434"/>
    <w:rsid w:val="00C0698D"/>
    <w:rsid w:val="00C073B8"/>
    <w:rsid w:val="00C07C7A"/>
    <w:rsid w:val="00C10057"/>
    <w:rsid w:val="00C115CE"/>
    <w:rsid w:val="00C11ED2"/>
    <w:rsid w:val="00C125AB"/>
    <w:rsid w:val="00C1323C"/>
    <w:rsid w:val="00C13859"/>
    <w:rsid w:val="00C13EDE"/>
    <w:rsid w:val="00C1434F"/>
    <w:rsid w:val="00C14DED"/>
    <w:rsid w:val="00C177EE"/>
    <w:rsid w:val="00C20161"/>
    <w:rsid w:val="00C20E4F"/>
    <w:rsid w:val="00C20F73"/>
    <w:rsid w:val="00C2360F"/>
    <w:rsid w:val="00C256B4"/>
    <w:rsid w:val="00C26EAD"/>
    <w:rsid w:val="00C277DC"/>
    <w:rsid w:val="00C339DB"/>
    <w:rsid w:val="00C34858"/>
    <w:rsid w:val="00C351FE"/>
    <w:rsid w:val="00C35F2D"/>
    <w:rsid w:val="00C3600E"/>
    <w:rsid w:val="00C36D62"/>
    <w:rsid w:val="00C41128"/>
    <w:rsid w:val="00C41981"/>
    <w:rsid w:val="00C4333F"/>
    <w:rsid w:val="00C44A37"/>
    <w:rsid w:val="00C451B7"/>
    <w:rsid w:val="00C4777D"/>
    <w:rsid w:val="00C50151"/>
    <w:rsid w:val="00C5040F"/>
    <w:rsid w:val="00C530E7"/>
    <w:rsid w:val="00C53F65"/>
    <w:rsid w:val="00C54AFA"/>
    <w:rsid w:val="00C560E8"/>
    <w:rsid w:val="00C56B9B"/>
    <w:rsid w:val="00C612CE"/>
    <w:rsid w:val="00C61DB4"/>
    <w:rsid w:val="00C64110"/>
    <w:rsid w:val="00C645F4"/>
    <w:rsid w:val="00C647D2"/>
    <w:rsid w:val="00C66F3A"/>
    <w:rsid w:val="00C6799A"/>
    <w:rsid w:val="00C67C14"/>
    <w:rsid w:val="00C67FAF"/>
    <w:rsid w:val="00C704E7"/>
    <w:rsid w:val="00C70F42"/>
    <w:rsid w:val="00C7101E"/>
    <w:rsid w:val="00C7284C"/>
    <w:rsid w:val="00C7298D"/>
    <w:rsid w:val="00C73A60"/>
    <w:rsid w:val="00C74A31"/>
    <w:rsid w:val="00C80966"/>
    <w:rsid w:val="00C8229D"/>
    <w:rsid w:val="00C871D9"/>
    <w:rsid w:val="00C87616"/>
    <w:rsid w:val="00C87BAB"/>
    <w:rsid w:val="00C90B34"/>
    <w:rsid w:val="00C92584"/>
    <w:rsid w:val="00C93837"/>
    <w:rsid w:val="00C938CE"/>
    <w:rsid w:val="00C93EEC"/>
    <w:rsid w:val="00C96812"/>
    <w:rsid w:val="00C96DA7"/>
    <w:rsid w:val="00C96F40"/>
    <w:rsid w:val="00C97C03"/>
    <w:rsid w:val="00CA0437"/>
    <w:rsid w:val="00CA0D4F"/>
    <w:rsid w:val="00CA1F9B"/>
    <w:rsid w:val="00CA2090"/>
    <w:rsid w:val="00CA2581"/>
    <w:rsid w:val="00CA273A"/>
    <w:rsid w:val="00CA341F"/>
    <w:rsid w:val="00CA3C12"/>
    <w:rsid w:val="00CB0220"/>
    <w:rsid w:val="00CB15E6"/>
    <w:rsid w:val="00CB1E0A"/>
    <w:rsid w:val="00CB2746"/>
    <w:rsid w:val="00CB38F8"/>
    <w:rsid w:val="00CB3D90"/>
    <w:rsid w:val="00CB42AB"/>
    <w:rsid w:val="00CB5FC5"/>
    <w:rsid w:val="00CB677F"/>
    <w:rsid w:val="00CB791A"/>
    <w:rsid w:val="00CC0308"/>
    <w:rsid w:val="00CC2AE3"/>
    <w:rsid w:val="00CC2DB5"/>
    <w:rsid w:val="00CC4008"/>
    <w:rsid w:val="00CC540F"/>
    <w:rsid w:val="00CC6DFC"/>
    <w:rsid w:val="00CC798D"/>
    <w:rsid w:val="00CD041E"/>
    <w:rsid w:val="00CD0420"/>
    <w:rsid w:val="00CD0507"/>
    <w:rsid w:val="00CD2F63"/>
    <w:rsid w:val="00CD3142"/>
    <w:rsid w:val="00CD351B"/>
    <w:rsid w:val="00CD3D14"/>
    <w:rsid w:val="00CD457B"/>
    <w:rsid w:val="00CD49CD"/>
    <w:rsid w:val="00CD4EAB"/>
    <w:rsid w:val="00CD5BC2"/>
    <w:rsid w:val="00CD64AC"/>
    <w:rsid w:val="00CD7A30"/>
    <w:rsid w:val="00CE14E0"/>
    <w:rsid w:val="00CE2AEB"/>
    <w:rsid w:val="00CE3E21"/>
    <w:rsid w:val="00CE4D50"/>
    <w:rsid w:val="00CE6800"/>
    <w:rsid w:val="00CE703F"/>
    <w:rsid w:val="00CE7A35"/>
    <w:rsid w:val="00CE7FC0"/>
    <w:rsid w:val="00CF1982"/>
    <w:rsid w:val="00CF47F2"/>
    <w:rsid w:val="00CF67F6"/>
    <w:rsid w:val="00CF6D0E"/>
    <w:rsid w:val="00CF6EB4"/>
    <w:rsid w:val="00CF7BD2"/>
    <w:rsid w:val="00CF7CA1"/>
    <w:rsid w:val="00D01D1B"/>
    <w:rsid w:val="00D03754"/>
    <w:rsid w:val="00D05155"/>
    <w:rsid w:val="00D05F07"/>
    <w:rsid w:val="00D10893"/>
    <w:rsid w:val="00D11934"/>
    <w:rsid w:val="00D12FBA"/>
    <w:rsid w:val="00D14141"/>
    <w:rsid w:val="00D1479B"/>
    <w:rsid w:val="00D16A3C"/>
    <w:rsid w:val="00D16ECD"/>
    <w:rsid w:val="00D2049F"/>
    <w:rsid w:val="00D20E97"/>
    <w:rsid w:val="00D211FD"/>
    <w:rsid w:val="00D21520"/>
    <w:rsid w:val="00D2337B"/>
    <w:rsid w:val="00D234A1"/>
    <w:rsid w:val="00D2408D"/>
    <w:rsid w:val="00D25641"/>
    <w:rsid w:val="00D25697"/>
    <w:rsid w:val="00D25ED7"/>
    <w:rsid w:val="00D260A4"/>
    <w:rsid w:val="00D27482"/>
    <w:rsid w:val="00D30BE9"/>
    <w:rsid w:val="00D31A27"/>
    <w:rsid w:val="00D34907"/>
    <w:rsid w:val="00D357C9"/>
    <w:rsid w:val="00D359A0"/>
    <w:rsid w:val="00D3702B"/>
    <w:rsid w:val="00D3737D"/>
    <w:rsid w:val="00D37A18"/>
    <w:rsid w:val="00D410CE"/>
    <w:rsid w:val="00D42E48"/>
    <w:rsid w:val="00D43011"/>
    <w:rsid w:val="00D44175"/>
    <w:rsid w:val="00D44410"/>
    <w:rsid w:val="00D45091"/>
    <w:rsid w:val="00D466E5"/>
    <w:rsid w:val="00D500A1"/>
    <w:rsid w:val="00D5040F"/>
    <w:rsid w:val="00D510B5"/>
    <w:rsid w:val="00D5171F"/>
    <w:rsid w:val="00D5212A"/>
    <w:rsid w:val="00D522F0"/>
    <w:rsid w:val="00D52609"/>
    <w:rsid w:val="00D534E9"/>
    <w:rsid w:val="00D54BC8"/>
    <w:rsid w:val="00D550CE"/>
    <w:rsid w:val="00D55705"/>
    <w:rsid w:val="00D5624B"/>
    <w:rsid w:val="00D61B8C"/>
    <w:rsid w:val="00D61FCD"/>
    <w:rsid w:val="00D63FBB"/>
    <w:rsid w:val="00D6544A"/>
    <w:rsid w:val="00D660F3"/>
    <w:rsid w:val="00D67571"/>
    <w:rsid w:val="00D71E45"/>
    <w:rsid w:val="00D74BA4"/>
    <w:rsid w:val="00D753F3"/>
    <w:rsid w:val="00D76872"/>
    <w:rsid w:val="00D77904"/>
    <w:rsid w:val="00D811C6"/>
    <w:rsid w:val="00D81D0A"/>
    <w:rsid w:val="00D82779"/>
    <w:rsid w:val="00D82A7B"/>
    <w:rsid w:val="00D8324D"/>
    <w:rsid w:val="00D84412"/>
    <w:rsid w:val="00D84AA7"/>
    <w:rsid w:val="00D84D62"/>
    <w:rsid w:val="00D857FE"/>
    <w:rsid w:val="00D85C56"/>
    <w:rsid w:val="00D85C5F"/>
    <w:rsid w:val="00D8633E"/>
    <w:rsid w:val="00D90A3A"/>
    <w:rsid w:val="00D90F2E"/>
    <w:rsid w:val="00D9186A"/>
    <w:rsid w:val="00D92479"/>
    <w:rsid w:val="00D93DA1"/>
    <w:rsid w:val="00D954FF"/>
    <w:rsid w:val="00D9588A"/>
    <w:rsid w:val="00D96AD8"/>
    <w:rsid w:val="00D96F6C"/>
    <w:rsid w:val="00D97210"/>
    <w:rsid w:val="00D977F1"/>
    <w:rsid w:val="00DA21B7"/>
    <w:rsid w:val="00DA2759"/>
    <w:rsid w:val="00DA2BD1"/>
    <w:rsid w:val="00DA3170"/>
    <w:rsid w:val="00DA4563"/>
    <w:rsid w:val="00DA509F"/>
    <w:rsid w:val="00DA610A"/>
    <w:rsid w:val="00DB0E5B"/>
    <w:rsid w:val="00DB1B24"/>
    <w:rsid w:val="00DB2395"/>
    <w:rsid w:val="00DB25EE"/>
    <w:rsid w:val="00DB275A"/>
    <w:rsid w:val="00DB366F"/>
    <w:rsid w:val="00DB474D"/>
    <w:rsid w:val="00DB5077"/>
    <w:rsid w:val="00DB52B3"/>
    <w:rsid w:val="00DB55FD"/>
    <w:rsid w:val="00DB59A7"/>
    <w:rsid w:val="00DB5D45"/>
    <w:rsid w:val="00DB7BB0"/>
    <w:rsid w:val="00DC4E39"/>
    <w:rsid w:val="00DC54B3"/>
    <w:rsid w:val="00DC54C7"/>
    <w:rsid w:val="00DC5511"/>
    <w:rsid w:val="00DC6C2A"/>
    <w:rsid w:val="00DC7E94"/>
    <w:rsid w:val="00DD2F20"/>
    <w:rsid w:val="00DD55E1"/>
    <w:rsid w:val="00DD5AA2"/>
    <w:rsid w:val="00DE0361"/>
    <w:rsid w:val="00DE03CB"/>
    <w:rsid w:val="00DE0D46"/>
    <w:rsid w:val="00DE1BF3"/>
    <w:rsid w:val="00DE2842"/>
    <w:rsid w:val="00DE4969"/>
    <w:rsid w:val="00DE51F8"/>
    <w:rsid w:val="00DE5A5C"/>
    <w:rsid w:val="00DE5F5B"/>
    <w:rsid w:val="00DE6031"/>
    <w:rsid w:val="00DE6464"/>
    <w:rsid w:val="00DE6AF9"/>
    <w:rsid w:val="00DE76E4"/>
    <w:rsid w:val="00DF251F"/>
    <w:rsid w:val="00DF70EC"/>
    <w:rsid w:val="00E00A55"/>
    <w:rsid w:val="00E0374D"/>
    <w:rsid w:val="00E048F6"/>
    <w:rsid w:val="00E05D55"/>
    <w:rsid w:val="00E05F16"/>
    <w:rsid w:val="00E06430"/>
    <w:rsid w:val="00E06B54"/>
    <w:rsid w:val="00E07EE4"/>
    <w:rsid w:val="00E10F40"/>
    <w:rsid w:val="00E11F40"/>
    <w:rsid w:val="00E12C0C"/>
    <w:rsid w:val="00E12FD6"/>
    <w:rsid w:val="00E135D0"/>
    <w:rsid w:val="00E1394C"/>
    <w:rsid w:val="00E13D53"/>
    <w:rsid w:val="00E13FA3"/>
    <w:rsid w:val="00E14030"/>
    <w:rsid w:val="00E14BBC"/>
    <w:rsid w:val="00E154A0"/>
    <w:rsid w:val="00E16058"/>
    <w:rsid w:val="00E22796"/>
    <w:rsid w:val="00E2387C"/>
    <w:rsid w:val="00E24667"/>
    <w:rsid w:val="00E2525A"/>
    <w:rsid w:val="00E2586A"/>
    <w:rsid w:val="00E3041B"/>
    <w:rsid w:val="00E311A6"/>
    <w:rsid w:val="00E325D9"/>
    <w:rsid w:val="00E340E7"/>
    <w:rsid w:val="00E3467B"/>
    <w:rsid w:val="00E35DFA"/>
    <w:rsid w:val="00E36115"/>
    <w:rsid w:val="00E40C9A"/>
    <w:rsid w:val="00E41BDB"/>
    <w:rsid w:val="00E42FF8"/>
    <w:rsid w:val="00E43B52"/>
    <w:rsid w:val="00E45DC7"/>
    <w:rsid w:val="00E45E97"/>
    <w:rsid w:val="00E4618F"/>
    <w:rsid w:val="00E46592"/>
    <w:rsid w:val="00E46A14"/>
    <w:rsid w:val="00E47647"/>
    <w:rsid w:val="00E47FDB"/>
    <w:rsid w:val="00E50D15"/>
    <w:rsid w:val="00E5169D"/>
    <w:rsid w:val="00E53A7B"/>
    <w:rsid w:val="00E55FA8"/>
    <w:rsid w:val="00E562DC"/>
    <w:rsid w:val="00E630AA"/>
    <w:rsid w:val="00E65239"/>
    <w:rsid w:val="00E65A21"/>
    <w:rsid w:val="00E716A1"/>
    <w:rsid w:val="00E71E2C"/>
    <w:rsid w:val="00E71E67"/>
    <w:rsid w:val="00E7344F"/>
    <w:rsid w:val="00E73812"/>
    <w:rsid w:val="00E759B3"/>
    <w:rsid w:val="00E768AC"/>
    <w:rsid w:val="00E7773F"/>
    <w:rsid w:val="00E801F4"/>
    <w:rsid w:val="00E810B6"/>
    <w:rsid w:val="00E81408"/>
    <w:rsid w:val="00E82172"/>
    <w:rsid w:val="00E821A1"/>
    <w:rsid w:val="00E8281C"/>
    <w:rsid w:val="00E838D1"/>
    <w:rsid w:val="00E84FBA"/>
    <w:rsid w:val="00E86290"/>
    <w:rsid w:val="00E864DC"/>
    <w:rsid w:val="00E878ED"/>
    <w:rsid w:val="00E90B3E"/>
    <w:rsid w:val="00E9425D"/>
    <w:rsid w:val="00E9633C"/>
    <w:rsid w:val="00E96E09"/>
    <w:rsid w:val="00EA2368"/>
    <w:rsid w:val="00EA2B1F"/>
    <w:rsid w:val="00EA30F7"/>
    <w:rsid w:val="00EA34C9"/>
    <w:rsid w:val="00EA38FC"/>
    <w:rsid w:val="00EA3FF5"/>
    <w:rsid w:val="00EA42E8"/>
    <w:rsid w:val="00EA5A24"/>
    <w:rsid w:val="00EA71EC"/>
    <w:rsid w:val="00EA7F2D"/>
    <w:rsid w:val="00EB127B"/>
    <w:rsid w:val="00EB3A97"/>
    <w:rsid w:val="00EB57F8"/>
    <w:rsid w:val="00EB5D04"/>
    <w:rsid w:val="00EC03CC"/>
    <w:rsid w:val="00EC0A6F"/>
    <w:rsid w:val="00EC179F"/>
    <w:rsid w:val="00EC1A91"/>
    <w:rsid w:val="00EC1F96"/>
    <w:rsid w:val="00EC2573"/>
    <w:rsid w:val="00EC2CFF"/>
    <w:rsid w:val="00EC5412"/>
    <w:rsid w:val="00EC7947"/>
    <w:rsid w:val="00EC7E89"/>
    <w:rsid w:val="00ED03E0"/>
    <w:rsid w:val="00ED2D04"/>
    <w:rsid w:val="00ED4169"/>
    <w:rsid w:val="00ED7376"/>
    <w:rsid w:val="00EE0937"/>
    <w:rsid w:val="00EE20B1"/>
    <w:rsid w:val="00EE4052"/>
    <w:rsid w:val="00EE559E"/>
    <w:rsid w:val="00EE58D3"/>
    <w:rsid w:val="00EE7BFC"/>
    <w:rsid w:val="00EF0E01"/>
    <w:rsid w:val="00EF13C2"/>
    <w:rsid w:val="00EF21D9"/>
    <w:rsid w:val="00EF4856"/>
    <w:rsid w:val="00EF4D6A"/>
    <w:rsid w:val="00EF5324"/>
    <w:rsid w:val="00EF7523"/>
    <w:rsid w:val="00EF77C5"/>
    <w:rsid w:val="00EF7C70"/>
    <w:rsid w:val="00F014E1"/>
    <w:rsid w:val="00F01537"/>
    <w:rsid w:val="00F0374E"/>
    <w:rsid w:val="00F0426D"/>
    <w:rsid w:val="00F04CCA"/>
    <w:rsid w:val="00F05292"/>
    <w:rsid w:val="00F05AB3"/>
    <w:rsid w:val="00F060E7"/>
    <w:rsid w:val="00F06EEA"/>
    <w:rsid w:val="00F0723A"/>
    <w:rsid w:val="00F073CF"/>
    <w:rsid w:val="00F10910"/>
    <w:rsid w:val="00F14EB9"/>
    <w:rsid w:val="00F15341"/>
    <w:rsid w:val="00F15C5A"/>
    <w:rsid w:val="00F17A1B"/>
    <w:rsid w:val="00F17AC3"/>
    <w:rsid w:val="00F201F3"/>
    <w:rsid w:val="00F2030F"/>
    <w:rsid w:val="00F2084C"/>
    <w:rsid w:val="00F20C4C"/>
    <w:rsid w:val="00F21603"/>
    <w:rsid w:val="00F216A4"/>
    <w:rsid w:val="00F22F9F"/>
    <w:rsid w:val="00F23428"/>
    <w:rsid w:val="00F2431B"/>
    <w:rsid w:val="00F259F5"/>
    <w:rsid w:val="00F263A6"/>
    <w:rsid w:val="00F266DF"/>
    <w:rsid w:val="00F27048"/>
    <w:rsid w:val="00F27A19"/>
    <w:rsid w:val="00F27B8A"/>
    <w:rsid w:val="00F30E91"/>
    <w:rsid w:val="00F32A5D"/>
    <w:rsid w:val="00F33028"/>
    <w:rsid w:val="00F333BB"/>
    <w:rsid w:val="00F344CB"/>
    <w:rsid w:val="00F3543D"/>
    <w:rsid w:val="00F356BF"/>
    <w:rsid w:val="00F35D41"/>
    <w:rsid w:val="00F374DB"/>
    <w:rsid w:val="00F37D3E"/>
    <w:rsid w:val="00F40167"/>
    <w:rsid w:val="00F402F8"/>
    <w:rsid w:val="00F41346"/>
    <w:rsid w:val="00F41B84"/>
    <w:rsid w:val="00F43648"/>
    <w:rsid w:val="00F43A9E"/>
    <w:rsid w:val="00F44732"/>
    <w:rsid w:val="00F478C0"/>
    <w:rsid w:val="00F5184E"/>
    <w:rsid w:val="00F52CA6"/>
    <w:rsid w:val="00F534AE"/>
    <w:rsid w:val="00F534D7"/>
    <w:rsid w:val="00F539BD"/>
    <w:rsid w:val="00F549DC"/>
    <w:rsid w:val="00F61E20"/>
    <w:rsid w:val="00F663FE"/>
    <w:rsid w:val="00F6736E"/>
    <w:rsid w:val="00F7115B"/>
    <w:rsid w:val="00F73178"/>
    <w:rsid w:val="00F73376"/>
    <w:rsid w:val="00F733AF"/>
    <w:rsid w:val="00F76627"/>
    <w:rsid w:val="00F8076F"/>
    <w:rsid w:val="00F82C67"/>
    <w:rsid w:val="00F8311E"/>
    <w:rsid w:val="00F85FC3"/>
    <w:rsid w:val="00F86422"/>
    <w:rsid w:val="00F8671C"/>
    <w:rsid w:val="00F92707"/>
    <w:rsid w:val="00F928EE"/>
    <w:rsid w:val="00F950D1"/>
    <w:rsid w:val="00F95141"/>
    <w:rsid w:val="00F97404"/>
    <w:rsid w:val="00F9749E"/>
    <w:rsid w:val="00F97F66"/>
    <w:rsid w:val="00FA0A06"/>
    <w:rsid w:val="00FA120A"/>
    <w:rsid w:val="00FA157D"/>
    <w:rsid w:val="00FA37D8"/>
    <w:rsid w:val="00FA489F"/>
    <w:rsid w:val="00FB0C09"/>
    <w:rsid w:val="00FB17B7"/>
    <w:rsid w:val="00FB1E2D"/>
    <w:rsid w:val="00FB3503"/>
    <w:rsid w:val="00FB36FF"/>
    <w:rsid w:val="00FB3955"/>
    <w:rsid w:val="00FB3FA0"/>
    <w:rsid w:val="00FB4AE0"/>
    <w:rsid w:val="00FB53A4"/>
    <w:rsid w:val="00FC197C"/>
    <w:rsid w:val="00FC1A29"/>
    <w:rsid w:val="00FC2638"/>
    <w:rsid w:val="00FC3B6E"/>
    <w:rsid w:val="00FC437F"/>
    <w:rsid w:val="00FC65A7"/>
    <w:rsid w:val="00FC6FEC"/>
    <w:rsid w:val="00FC79A0"/>
    <w:rsid w:val="00FD2DF8"/>
    <w:rsid w:val="00FD4D88"/>
    <w:rsid w:val="00FD57F0"/>
    <w:rsid w:val="00FD67F9"/>
    <w:rsid w:val="00FD7B17"/>
    <w:rsid w:val="00FE0569"/>
    <w:rsid w:val="00FE081B"/>
    <w:rsid w:val="00FE4438"/>
    <w:rsid w:val="00FE4951"/>
    <w:rsid w:val="00FE7110"/>
    <w:rsid w:val="00FE7A6E"/>
    <w:rsid w:val="00FF0185"/>
    <w:rsid w:val="00FF1EC9"/>
    <w:rsid w:val="00FF2FC9"/>
    <w:rsid w:val="00FF44DF"/>
    <w:rsid w:val="00FF4C85"/>
    <w:rsid w:val="00FF5965"/>
    <w:rsid w:val="00FF5B6B"/>
    <w:rsid w:val="00FF5DA6"/>
    <w:rsid w:val="00FF6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F2E4B3B2-3931-4FE8-9E48-83EC667F5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" w:unhideWhenUsed="1"/>
    <w:lsdException w:name="HTML Address" w:semiHidden="1" w:uiPriority="9" w:unhideWhenUsed="1"/>
    <w:lsdException w:name="HTML Cite" w:semiHidden="1" w:uiPriority="9" w:unhideWhenUsed="1"/>
    <w:lsdException w:name="HTML Code" w:semiHidden="1" w:uiPriority="99" w:unhideWhenUsed="1"/>
    <w:lsdException w:name="HTML Definition" w:semiHidden="1" w:uiPriority="9" w:unhideWhenUsed="1"/>
    <w:lsdException w:name="HTML Keyboard" w:semiHidden="1" w:uiPriority="9" w:unhideWhenUsed="1"/>
    <w:lsdException w:name="HTML Preformatted" w:semiHidden="1" w:uiPriority="99" w:unhideWhenUsed="1"/>
    <w:lsdException w:name="HTML Sample" w:semiHidden="1" w:uiPriority="9" w:unhideWhenUsed="1"/>
    <w:lsdException w:name="HTML Typewriter" w:semiHidden="1" w:uiPriority="99" w:unhideWhenUsed="1"/>
    <w:lsdException w:name="HTML Variable" w:semiHidden="1" w:uiPriority="9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7323C2"/>
    <w:pPr>
      <w:widowControl w:val="0"/>
      <w:spacing w:line="300" w:lineRule="auto"/>
    </w:pPr>
    <w:rPr>
      <w:kern w:val="2"/>
      <w:sz w:val="24"/>
      <w:szCs w:val="22"/>
    </w:rPr>
  </w:style>
  <w:style w:type="paragraph" w:styleId="1">
    <w:name w:val="heading 1"/>
    <w:basedOn w:val="a2"/>
    <w:next w:val="a2"/>
    <w:link w:val="1Char"/>
    <w:qFormat/>
    <w:rsid w:val="002D6917"/>
    <w:pPr>
      <w:keepNext/>
      <w:keepLines/>
      <w:numPr>
        <w:numId w:val="5"/>
      </w:numPr>
      <w:spacing w:before="400" w:after="200"/>
      <w:outlineLvl w:val="0"/>
    </w:pPr>
    <w:rPr>
      <w:b/>
      <w:bCs/>
      <w:kern w:val="0"/>
      <w:sz w:val="32"/>
      <w:szCs w:val="28"/>
    </w:rPr>
  </w:style>
  <w:style w:type="paragraph" w:styleId="20">
    <w:name w:val="heading 2"/>
    <w:basedOn w:val="a2"/>
    <w:next w:val="a2"/>
    <w:link w:val="2Char"/>
    <w:uiPriority w:val="9"/>
    <w:qFormat/>
    <w:rsid w:val="002D6917"/>
    <w:pPr>
      <w:keepNext/>
      <w:keepLines/>
      <w:numPr>
        <w:ilvl w:val="1"/>
        <w:numId w:val="5"/>
      </w:numPr>
      <w:spacing w:beforeLines="50" w:before="156" w:afterLines="50" w:after="156"/>
      <w:outlineLvl w:val="1"/>
    </w:pPr>
    <w:rPr>
      <w:b/>
      <w:bCs/>
      <w:szCs w:val="32"/>
    </w:rPr>
  </w:style>
  <w:style w:type="paragraph" w:styleId="3">
    <w:name w:val="heading 3"/>
    <w:basedOn w:val="a2"/>
    <w:next w:val="a2"/>
    <w:link w:val="3Char"/>
    <w:uiPriority w:val="9"/>
    <w:qFormat/>
    <w:rsid w:val="002D6917"/>
    <w:pPr>
      <w:keepNext/>
      <w:keepLines/>
      <w:numPr>
        <w:ilvl w:val="2"/>
        <w:numId w:val="5"/>
      </w:numPr>
      <w:spacing w:beforeLines="50" w:before="156" w:afterLines="50" w:after="156"/>
      <w:outlineLvl w:val="2"/>
    </w:pPr>
    <w:rPr>
      <w:b/>
      <w:bCs/>
      <w:szCs w:val="32"/>
    </w:rPr>
  </w:style>
  <w:style w:type="paragraph" w:styleId="4">
    <w:name w:val="heading 4"/>
    <w:basedOn w:val="a2"/>
    <w:next w:val="a2"/>
    <w:link w:val="4Char"/>
    <w:uiPriority w:val="9"/>
    <w:qFormat/>
    <w:rsid w:val="008F0CF8"/>
    <w:pPr>
      <w:keepNext/>
      <w:keepLines/>
      <w:numPr>
        <w:ilvl w:val="3"/>
        <w:numId w:val="5"/>
      </w:numPr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2"/>
    <w:next w:val="a2"/>
    <w:link w:val="5Char"/>
    <w:semiHidden/>
    <w:unhideWhenUsed/>
    <w:qFormat/>
    <w:rsid w:val="009B4B4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Hyperlink"/>
    <w:uiPriority w:val="99"/>
    <w:unhideWhenUsed/>
    <w:rsid w:val="003C7566"/>
    <w:rPr>
      <w:color w:val="0000FF"/>
      <w:u w:val="single"/>
    </w:rPr>
  </w:style>
  <w:style w:type="character" w:styleId="a7">
    <w:name w:val="Strong"/>
    <w:uiPriority w:val="22"/>
    <w:qFormat/>
    <w:rsid w:val="003C7566"/>
    <w:rPr>
      <w:b/>
      <w:bCs/>
    </w:rPr>
  </w:style>
  <w:style w:type="character" w:customStyle="1" w:styleId="1Char">
    <w:name w:val="标题 1 Char"/>
    <w:link w:val="1"/>
    <w:rsid w:val="004C689B"/>
    <w:rPr>
      <w:b/>
      <w:bCs/>
      <w:sz w:val="32"/>
      <w:szCs w:val="28"/>
    </w:rPr>
  </w:style>
  <w:style w:type="character" w:customStyle="1" w:styleId="value">
    <w:name w:val="value"/>
    <w:rsid w:val="003C7566"/>
  </w:style>
  <w:style w:type="paragraph" w:styleId="a8">
    <w:name w:val="header"/>
    <w:basedOn w:val="a2"/>
    <w:link w:val="Char"/>
    <w:uiPriority w:val="99"/>
    <w:rsid w:val="003C75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2"/>
    <w:uiPriority w:val="99"/>
    <w:unhideWhenUsed/>
    <w:rsid w:val="003C7566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1">
    <w:name w:val="toc 1"/>
    <w:basedOn w:val="a2"/>
    <w:next w:val="a2"/>
    <w:uiPriority w:val="39"/>
    <w:unhideWhenUsed/>
    <w:qFormat/>
    <w:rsid w:val="003C7566"/>
  </w:style>
  <w:style w:type="paragraph" w:styleId="aa">
    <w:name w:val="footer"/>
    <w:basedOn w:val="a2"/>
    <w:link w:val="Char0"/>
    <w:uiPriority w:val="99"/>
    <w:rsid w:val="003C756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2Char">
    <w:name w:val="标题 2 Char"/>
    <w:link w:val="20"/>
    <w:uiPriority w:val="9"/>
    <w:rsid w:val="007D72CD"/>
    <w:rPr>
      <w:b/>
      <w:bCs/>
      <w:kern w:val="2"/>
      <w:sz w:val="24"/>
      <w:szCs w:val="32"/>
    </w:rPr>
  </w:style>
  <w:style w:type="paragraph" w:styleId="ab">
    <w:name w:val="List Paragraph"/>
    <w:basedOn w:val="a2"/>
    <w:uiPriority w:val="34"/>
    <w:qFormat/>
    <w:rsid w:val="003C7566"/>
    <w:pPr>
      <w:ind w:firstLine="420"/>
    </w:pPr>
  </w:style>
  <w:style w:type="paragraph" w:styleId="TOC">
    <w:name w:val="TOC Heading"/>
    <w:basedOn w:val="1"/>
    <w:next w:val="a2"/>
    <w:uiPriority w:val="39"/>
    <w:unhideWhenUsed/>
    <w:qFormat/>
    <w:rsid w:val="0066204E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styleId="21">
    <w:name w:val="toc 2"/>
    <w:basedOn w:val="a2"/>
    <w:next w:val="a2"/>
    <w:autoRedefine/>
    <w:uiPriority w:val="39"/>
    <w:qFormat/>
    <w:rsid w:val="003C7566"/>
    <w:pPr>
      <w:ind w:leftChars="200" w:left="420"/>
    </w:pPr>
  </w:style>
  <w:style w:type="paragraph" w:customStyle="1" w:styleId="ac">
    <w:name w:val="程序"/>
    <w:basedOn w:val="a2"/>
    <w:rsid w:val="00AB2DDF"/>
    <w:pPr>
      <w:widowControl/>
      <w:shd w:val="clear" w:color="auto" w:fill="D9D9D9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10">
    <w:name w:val="样式1"/>
    <w:basedOn w:val="a2"/>
    <w:qFormat/>
    <w:rsid w:val="003C7566"/>
    <w:pPr>
      <w:numPr>
        <w:numId w:val="1"/>
      </w:numPr>
    </w:pPr>
  </w:style>
  <w:style w:type="paragraph" w:customStyle="1" w:styleId="a">
    <w:name w:val="小节格式"/>
    <w:basedOn w:val="a2"/>
    <w:qFormat/>
    <w:rsid w:val="003C7566"/>
    <w:pPr>
      <w:numPr>
        <w:numId w:val="2"/>
      </w:numPr>
      <w:pBdr>
        <w:top w:val="double" w:sz="4" w:space="1" w:color="auto"/>
        <w:left w:val="double" w:sz="4" w:space="4" w:color="auto"/>
        <w:bottom w:val="double" w:sz="4" w:space="1" w:color="auto"/>
        <w:right w:val="double" w:sz="4" w:space="4" w:color="auto"/>
      </w:pBdr>
      <w:shd w:val="clear" w:color="auto" w:fill="948A54"/>
    </w:pPr>
  </w:style>
  <w:style w:type="paragraph" w:customStyle="1" w:styleId="ad">
    <w:name w:val="答题"/>
    <w:basedOn w:val="a2"/>
    <w:qFormat/>
    <w:rsid w:val="00C115CE"/>
    <w:pPr>
      <w:pBdr>
        <w:top w:val="single" w:sz="8" w:space="1" w:color="auto" w:shadow="1"/>
        <w:left w:val="single" w:sz="8" w:space="4" w:color="auto" w:shadow="1"/>
        <w:bottom w:val="single" w:sz="8" w:space="1" w:color="auto" w:shadow="1"/>
        <w:right w:val="single" w:sz="8" w:space="4" w:color="auto" w:shadow="1"/>
      </w:pBdr>
      <w:shd w:val="pct5" w:color="auto" w:fill="auto"/>
    </w:pPr>
    <w:rPr>
      <w:rFonts w:ascii="宋体" w:hAnsi="宋体"/>
      <w:sz w:val="21"/>
    </w:rPr>
  </w:style>
  <w:style w:type="paragraph" w:customStyle="1" w:styleId="ae">
    <w:name w:val="图表标题"/>
    <w:basedOn w:val="a2"/>
    <w:qFormat/>
    <w:rsid w:val="003C7566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af">
    <w:name w:val="题目标题"/>
    <w:basedOn w:val="a2"/>
    <w:qFormat/>
    <w:rsid w:val="003C7566"/>
    <w:pPr>
      <w:shd w:val="clear" w:color="auto" w:fill="FABF8F"/>
    </w:pPr>
    <w:rPr>
      <w:b/>
    </w:rPr>
  </w:style>
  <w:style w:type="paragraph" w:styleId="af0">
    <w:name w:val="Title"/>
    <w:basedOn w:val="a2"/>
    <w:next w:val="a2"/>
    <w:link w:val="Char1"/>
    <w:qFormat/>
    <w:rsid w:val="00BD3341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Char1">
    <w:name w:val="标题 Char"/>
    <w:link w:val="af0"/>
    <w:rsid w:val="00BD3341"/>
    <w:rPr>
      <w:b/>
      <w:bCs/>
      <w:kern w:val="2"/>
      <w:sz w:val="32"/>
      <w:szCs w:val="32"/>
    </w:rPr>
  </w:style>
  <w:style w:type="table" w:styleId="af1">
    <w:name w:val="Table Grid"/>
    <w:basedOn w:val="a4"/>
    <w:uiPriority w:val="39"/>
    <w:unhideWhenUsed/>
    <w:rsid w:val="003C756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link w:val="3"/>
    <w:uiPriority w:val="9"/>
    <w:rsid w:val="00072DC0"/>
    <w:rPr>
      <w:b/>
      <w:bCs/>
      <w:kern w:val="2"/>
      <w:sz w:val="24"/>
      <w:szCs w:val="32"/>
    </w:rPr>
  </w:style>
  <w:style w:type="character" w:customStyle="1" w:styleId="Char0">
    <w:name w:val="页脚 Char"/>
    <w:link w:val="aa"/>
    <w:uiPriority w:val="99"/>
    <w:rsid w:val="0052613E"/>
    <w:rPr>
      <w:rFonts w:ascii="Calibri" w:eastAsia="微软雅黑" w:hAnsi="Calibri"/>
      <w:kern w:val="2"/>
      <w:sz w:val="18"/>
      <w:szCs w:val="18"/>
    </w:rPr>
  </w:style>
  <w:style w:type="paragraph" w:styleId="af2">
    <w:name w:val="Balloon Text"/>
    <w:basedOn w:val="a2"/>
    <w:link w:val="Char2"/>
    <w:rsid w:val="006A6D7B"/>
    <w:rPr>
      <w:sz w:val="18"/>
      <w:szCs w:val="18"/>
    </w:rPr>
  </w:style>
  <w:style w:type="character" w:customStyle="1" w:styleId="Char2">
    <w:name w:val="批注框文本 Char"/>
    <w:basedOn w:val="a3"/>
    <w:link w:val="af2"/>
    <w:rsid w:val="006A6D7B"/>
    <w:rPr>
      <w:rFonts w:ascii="Calibri" w:eastAsia="微软雅黑" w:hAnsi="Calibri"/>
      <w:kern w:val="2"/>
      <w:sz w:val="18"/>
      <w:szCs w:val="18"/>
    </w:rPr>
  </w:style>
  <w:style w:type="character" w:customStyle="1" w:styleId="4Char">
    <w:name w:val="标题 4 Char"/>
    <w:basedOn w:val="a3"/>
    <w:link w:val="4"/>
    <w:uiPriority w:val="9"/>
    <w:rsid w:val="008F0CF8"/>
    <w:rPr>
      <w:rFonts w:cstheme="majorBidi"/>
      <w:b/>
      <w:bCs/>
      <w:kern w:val="2"/>
      <w:sz w:val="24"/>
      <w:szCs w:val="28"/>
    </w:rPr>
  </w:style>
  <w:style w:type="paragraph" w:styleId="30">
    <w:name w:val="toc 3"/>
    <w:basedOn w:val="a2"/>
    <w:next w:val="a2"/>
    <w:autoRedefine/>
    <w:uiPriority w:val="39"/>
    <w:unhideWhenUsed/>
    <w:qFormat/>
    <w:rsid w:val="00DB59A7"/>
    <w:pPr>
      <w:widowControl/>
      <w:spacing w:after="100" w:line="276" w:lineRule="auto"/>
      <w:ind w:leftChars="400" w:left="400"/>
    </w:pPr>
    <w:rPr>
      <w:rFonts w:asciiTheme="minorHAnsi" w:eastAsiaTheme="minorEastAsia" w:hAnsiTheme="minorHAnsi" w:cstheme="minorBidi"/>
      <w:kern w:val="0"/>
      <w:sz w:val="22"/>
    </w:rPr>
  </w:style>
  <w:style w:type="character" w:customStyle="1" w:styleId="pre">
    <w:name w:val="pre"/>
    <w:basedOn w:val="a3"/>
    <w:rsid w:val="00DB5D45"/>
  </w:style>
  <w:style w:type="character" w:styleId="af3">
    <w:name w:val="Emphasis"/>
    <w:basedOn w:val="a3"/>
    <w:uiPriority w:val="20"/>
    <w:qFormat/>
    <w:rsid w:val="002A3417"/>
    <w:rPr>
      <w:i/>
      <w:iCs/>
    </w:rPr>
  </w:style>
  <w:style w:type="paragraph" w:customStyle="1" w:styleId="first">
    <w:name w:val="fir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last">
    <w:name w:val="last"/>
    <w:basedOn w:val="a2"/>
    <w:rsid w:val="00EC1A91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styleId="HTML">
    <w:name w:val="HTML Typewriter"/>
    <w:basedOn w:val="a3"/>
    <w:uiPriority w:val="99"/>
    <w:unhideWhenUsed/>
    <w:rsid w:val="006A7B9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2"/>
    <w:link w:val="HTMLChar"/>
    <w:uiPriority w:val="99"/>
    <w:unhideWhenUsed/>
    <w:rsid w:val="008E40A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3"/>
    <w:link w:val="HTML0"/>
    <w:uiPriority w:val="99"/>
    <w:rsid w:val="008E40A4"/>
    <w:rPr>
      <w:rFonts w:ascii="宋体" w:hAnsi="宋体" w:cs="宋体"/>
      <w:sz w:val="24"/>
      <w:szCs w:val="24"/>
    </w:rPr>
  </w:style>
  <w:style w:type="character" w:customStyle="1" w:styleId="nx">
    <w:name w:val="nx"/>
    <w:basedOn w:val="a3"/>
    <w:rsid w:val="008E40A4"/>
  </w:style>
  <w:style w:type="character" w:customStyle="1" w:styleId="p">
    <w:name w:val="p"/>
    <w:basedOn w:val="a3"/>
    <w:rsid w:val="008E40A4"/>
  </w:style>
  <w:style w:type="character" w:customStyle="1" w:styleId="o">
    <w:name w:val="o"/>
    <w:basedOn w:val="a3"/>
    <w:rsid w:val="008E40A4"/>
  </w:style>
  <w:style w:type="character" w:customStyle="1" w:styleId="mi">
    <w:name w:val="mi"/>
    <w:basedOn w:val="a3"/>
    <w:rsid w:val="008E40A4"/>
  </w:style>
  <w:style w:type="character" w:customStyle="1" w:styleId="s2">
    <w:name w:val="s2"/>
    <w:basedOn w:val="a3"/>
    <w:rsid w:val="008E40A4"/>
  </w:style>
  <w:style w:type="character" w:customStyle="1" w:styleId="kd">
    <w:name w:val="kd"/>
    <w:basedOn w:val="a3"/>
    <w:rsid w:val="00B917EB"/>
  </w:style>
  <w:style w:type="character" w:customStyle="1" w:styleId="k">
    <w:name w:val="k"/>
    <w:basedOn w:val="a3"/>
    <w:rsid w:val="00B917EB"/>
  </w:style>
  <w:style w:type="character" w:customStyle="1" w:styleId="c1">
    <w:name w:val="c1"/>
    <w:basedOn w:val="a3"/>
    <w:rsid w:val="00770266"/>
  </w:style>
  <w:style w:type="numbering" w:customStyle="1" w:styleId="2">
    <w:name w:val="样式2"/>
    <w:uiPriority w:val="99"/>
    <w:rsid w:val="007D3815"/>
    <w:pPr>
      <w:numPr>
        <w:numId w:val="3"/>
      </w:numPr>
    </w:pPr>
  </w:style>
  <w:style w:type="paragraph" w:customStyle="1" w:styleId="Default">
    <w:name w:val="Default"/>
    <w:rsid w:val="00AC79A5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customStyle="1" w:styleId="a1">
    <w:name w:val="图"/>
    <w:basedOn w:val="a2"/>
    <w:next w:val="a2"/>
    <w:qFormat/>
    <w:rsid w:val="00A04CBC"/>
    <w:pPr>
      <w:numPr>
        <w:ilvl w:val="1"/>
        <w:numId w:val="6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a0">
    <w:name w:val="示例"/>
    <w:basedOn w:val="a2"/>
    <w:next w:val="a2"/>
    <w:qFormat/>
    <w:rsid w:val="00A1085C"/>
    <w:pPr>
      <w:numPr>
        <w:ilvl w:val="7"/>
        <w:numId w:val="5"/>
      </w:numPr>
    </w:pPr>
    <w:rPr>
      <w:b/>
    </w:rPr>
  </w:style>
  <w:style w:type="character" w:customStyle="1" w:styleId="Char">
    <w:name w:val="页眉 Char"/>
    <w:basedOn w:val="a3"/>
    <w:link w:val="a8"/>
    <w:uiPriority w:val="99"/>
    <w:rsid w:val="000E6488"/>
    <w:rPr>
      <w:kern w:val="2"/>
      <w:sz w:val="18"/>
      <w:szCs w:val="18"/>
    </w:rPr>
  </w:style>
  <w:style w:type="character" w:styleId="af4">
    <w:name w:val="annotation reference"/>
    <w:basedOn w:val="a3"/>
    <w:semiHidden/>
    <w:unhideWhenUsed/>
    <w:rsid w:val="00AB0577"/>
    <w:rPr>
      <w:sz w:val="21"/>
      <w:szCs w:val="21"/>
    </w:rPr>
  </w:style>
  <w:style w:type="paragraph" w:styleId="af5">
    <w:name w:val="annotation text"/>
    <w:basedOn w:val="a2"/>
    <w:link w:val="Char3"/>
    <w:semiHidden/>
    <w:unhideWhenUsed/>
    <w:rsid w:val="00AB0577"/>
  </w:style>
  <w:style w:type="character" w:customStyle="1" w:styleId="Char3">
    <w:name w:val="批注文字 Char"/>
    <w:basedOn w:val="a3"/>
    <w:link w:val="af5"/>
    <w:semiHidden/>
    <w:rsid w:val="00AB0577"/>
    <w:rPr>
      <w:kern w:val="2"/>
      <w:sz w:val="24"/>
      <w:szCs w:val="22"/>
    </w:rPr>
  </w:style>
  <w:style w:type="paragraph" w:styleId="af6">
    <w:name w:val="annotation subject"/>
    <w:basedOn w:val="af5"/>
    <w:next w:val="af5"/>
    <w:link w:val="Char4"/>
    <w:semiHidden/>
    <w:unhideWhenUsed/>
    <w:rsid w:val="00AB0577"/>
    <w:rPr>
      <w:b/>
      <w:bCs/>
    </w:rPr>
  </w:style>
  <w:style w:type="character" w:customStyle="1" w:styleId="Char4">
    <w:name w:val="批注主题 Char"/>
    <w:basedOn w:val="Char3"/>
    <w:link w:val="af6"/>
    <w:semiHidden/>
    <w:rsid w:val="00AB0577"/>
    <w:rPr>
      <w:b/>
      <w:bCs/>
      <w:kern w:val="2"/>
      <w:sz w:val="24"/>
      <w:szCs w:val="22"/>
    </w:rPr>
  </w:style>
  <w:style w:type="paragraph" w:styleId="40">
    <w:name w:val="toc 4"/>
    <w:basedOn w:val="a2"/>
    <w:next w:val="a2"/>
    <w:autoRedefine/>
    <w:uiPriority w:val="39"/>
    <w:unhideWhenUsed/>
    <w:rsid w:val="006018E6"/>
    <w:pPr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sz w:val="21"/>
    </w:rPr>
  </w:style>
  <w:style w:type="paragraph" w:styleId="50">
    <w:name w:val="toc 5"/>
    <w:basedOn w:val="a2"/>
    <w:next w:val="a2"/>
    <w:autoRedefine/>
    <w:uiPriority w:val="39"/>
    <w:unhideWhenUsed/>
    <w:rsid w:val="006018E6"/>
    <w:pPr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sz w:val="21"/>
    </w:rPr>
  </w:style>
  <w:style w:type="paragraph" w:styleId="6">
    <w:name w:val="toc 6"/>
    <w:basedOn w:val="a2"/>
    <w:next w:val="a2"/>
    <w:autoRedefine/>
    <w:uiPriority w:val="39"/>
    <w:unhideWhenUsed/>
    <w:rsid w:val="006018E6"/>
    <w:pPr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sz w:val="21"/>
    </w:rPr>
  </w:style>
  <w:style w:type="paragraph" w:styleId="7">
    <w:name w:val="toc 7"/>
    <w:basedOn w:val="a2"/>
    <w:next w:val="a2"/>
    <w:autoRedefine/>
    <w:uiPriority w:val="39"/>
    <w:unhideWhenUsed/>
    <w:rsid w:val="006018E6"/>
    <w:pPr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sz w:val="21"/>
    </w:rPr>
  </w:style>
  <w:style w:type="paragraph" w:styleId="8">
    <w:name w:val="toc 8"/>
    <w:basedOn w:val="a2"/>
    <w:next w:val="a2"/>
    <w:autoRedefine/>
    <w:uiPriority w:val="39"/>
    <w:unhideWhenUsed/>
    <w:rsid w:val="006018E6"/>
    <w:pPr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sz w:val="21"/>
    </w:rPr>
  </w:style>
  <w:style w:type="paragraph" w:styleId="9">
    <w:name w:val="toc 9"/>
    <w:basedOn w:val="a2"/>
    <w:next w:val="a2"/>
    <w:autoRedefine/>
    <w:uiPriority w:val="39"/>
    <w:unhideWhenUsed/>
    <w:rsid w:val="006018E6"/>
    <w:pPr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sz w:val="21"/>
    </w:rPr>
  </w:style>
  <w:style w:type="paragraph" w:styleId="af7">
    <w:name w:val="Intense Quote"/>
    <w:basedOn w:val="a2"/>
    <w:next w:val="a2"/>
    <w:link w:val="Char5"/>
    <w:uiPriority w:val="30"/>
    <w:qFormat/>
    <w:rsid w:val="001C0B6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Char5">
    <w:name w:val="明显引用 Char"/>
    <w:basedOn w:val="a3"/>
    <w:link w:val="af7"/>
    <w:uiPriority w:val="30"/>
    <w:rsid w:val="001C0B64"/>
    <w:rPr>
      <w:i/>
      <w:iCs/>
      <w:color w:val="4F81BD" w:themeColor="accent1"/>
      <w:kern w:val="2"/>
      <w:sz w:val="24"/>
      <w:szCs w:val="22"/>
    </w:rPr>
  </w:style>
  <w:style w:type="character" w:styleId="af8">
    <w:name w:val="Subtle Reference"/>
    <w:basedOn w:val="a3"/>
    <w:uiPriority w:val="31"/>
    <w:qFormat/>
    <w:rsid w:val="001C0B64"/>
    <w:rPr>
      <w:smallCaps/>
      <w:color w:val="5A5A5A" w:themeColor="text1" w:themeTint="A5"/>
    </w:rPr>
  </w:style>
  <w:style w:type="paragraph" w:styleId="af9">
    <w:name w:val="Subtitle"/>
    <w:basedOn w:val="a2"/>
    <w:next w:val="a2"/>
    <w:link w:val="Char6"/>
    <w:qFormat/>
    <w:rsid w:val="000B2740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6">
    <w:name w:val="副标题 Char"/>
    <w:basedOn w:val="a3"/>
    <w:link w:val="af9"/>
    <w:rsid w:val="000B2740"/>
    <w:rPr>
      <w:rFonts w:asciiTheme="majorHAnsi" w:hAnsiTheme="majorHAnsi" w:cstheme="majorBidi"/>
      <w:b/>
      <w:bCs/>
      <w:kern w:val="28"/>
      <w:sz w:val="32"/>
      <w:szCs w:val="32"/>
    </w:rPr>
  </w:style>
  <w:style w:type="table" w:styleId="4-1">
    <w:name w:val="Grid Table 4 Accent 1"/>
    <w:basedOn w:val="a4"/>
    <w:uiPriority w:val="49"/>
    <w:rsid w:val="00B1285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a">
    <w:name w:val="Intense Emphasis"/>
    <w:basedOn w:val="a3"/>
    <w:uiPriority w:val="21"/>
    <w:qFormat/>
    <w:rsid w:val="004E5836"/>
    <w:rPr>
      <w:i/>
      <w:iCs/>
      <w:color w:val="4F81BD" w:themeColor="accent1"/>
    </w:rPr>
  </w:style>
  <w:style w:type="character" w:customStyle="1" w:styleId="5Char">
    <w:name w:val="标题 5 Char"/>
    <w:basedOn w:val="a3"/>
    <w:link w:val="5"/>
    <w:semiHidden/>
    <w:rsid w:val="009B4B46"/>
    <w:rPr>
      <w:b/>
      <w:bCs/>
      <w:kern w:val="2"/>
      <w:sz w:val="28"/>
      <w:szCs w:val="28"/>
    </w:rPr>
  </w:style>
  <w:style w:type="character" w:styleId="HTML1">
    <w:name w:val="HTML Code"/>
    <w:basedOn w:val="a3"/>
    <w:uiPriority w:val="99"/>
    <w:semiHidden/>
    <w:unhideWhenUsed/>
    <w:rsid w:val="00395071"/>
    <w:rPr>
      <w:rFonts w:ascii="宋体" w:eastAsia="宋体" w:hAnsi="宋体" w:cs="宋体"/>
      <w:sz w:val="24"/>
      <w:szCs w:val="24"/>
    </w:rPr>
  </w:style>
  <w:style w:type="character" w:customStyle="1" w:styleId="mathjax">
    <w:name w:val="mathjax"/>
    <w:basedOn w:val="a3"/>
    <w:rsid w:val="001D05B8"/>
  </w:style>
  <w:style w:type="character" w:customStyle="1" w:styleId="math">
    <w:name w:val="math"/>
    <w:basedOn w:val="a3"/>
    <w:rsid w:val="001D05B8"/>
  </w:style>
  <w:style w:type="character" w:customStyle="1" w:styleId="mrow">
    <w:name w:val="mrow"/>
    <w:basedOn w:val="a3"/>
    <w:rsid w:val="001D05B8"/>
  </w:style>
  <w:style w:type="character" w:customStyle="1" w:styleId="mn">
    <w:name w:val="mn"/>
    <w:basedOn w:val="a3"/>
    <w:rsid w:val="001D05B8"/>
  </w:style>
  <w:style w:type="character" w:customStyle="1" w:styleId="mjxassistivemathml">
    <w:name w:val="mjx_assistive_mathml"/>
    <w:basedOn w:val="a3"/>
    <w:rsid w:val="001D05B8"/>
  </w:style>
  <w:style w:type="character" w:customStyle="1" w:styleId="mo">
    <w:name w:val="mo"/>
    <w:basedOn w:val="a3"/>
    <w:rsid w:val="001D05B8"/>
  </w:style>
  <w:style w:type="paragraph" w:styleId="afb">
    <w:name w:val="No Spacing"/>
    <w:uiPriority w:val="1"/>
    <w:qFormat/>
    <w:rsid w:val="009C5CC6"/>
    <w:pPr>
      <w:widowControl w:val="0"/>
    </w:pPr>
    <w:rPr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5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57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4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523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79643529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7991012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8415907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471200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1183151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2728865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5213936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6327902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1393497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39172190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24395290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31399803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31549966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31885139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42061145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42226243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422337431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42383830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424615128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44840402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46192233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546137999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58635261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623736924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632715844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63846201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656422557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69469754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70649028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760684164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76126879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78781392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84208746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87558719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880945306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88298434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4342164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4380460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61114219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74287949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98285014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030452984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051465988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05173135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07593032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08430567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143889789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16516882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16708743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23550463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25674283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26079481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355307914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376394979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39777982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403523075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44888745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473251233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51692221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554266637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57439022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57758781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58718167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64056980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64118311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723410257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772891254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81240075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85132873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85568321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856575882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90332293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904556670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90744720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1929340795">
          <w:marLeft w:val="0"/>
          <w:marRight w:val="0"/>
          <w:marTop w:val="0"/>
          <w:marBottom w:val="0"/>
          <w:divBdr>
            <w:top w:val="single" w:sz="18" w:space="1" w:color="auto"/>
            <w:left w:val="single" w:sz="18" w:space="4" w:color="auto"/>
            <w:bottom w:val="single" w:sz="18" w:space="1" w:color="auto"/>
            <w:right w:val="single" w:sz="18" w:space="4" w:color="auto"/>
          </w:divBdr>
        </w:div>
        <w:div w:id="1982734375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031910148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066178676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097940857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  <w:div w:id="2143957934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</w:divsChild>
    </w:div>
    <w:div w:id="4484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3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5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79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2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5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0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3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7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31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8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1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0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37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48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2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5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8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17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21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5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471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6126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20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522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37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90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77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655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14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67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7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36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3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7231">
          <w:marLeft w:val="0"/>
          <w:marRight w:val="0"/>
          <w:marTop w:val="150"/>
          <w:marBottom w:val="150"/>
          <w:divBdr>
            <w:top w:val="single" w:sz="2" w:space="6" w:color="CCCCCC"/>
            <w:left w:val="single" w:sz="24" w:space="6" w:color="73DC77"/>
            <w:bottom w:val="single" w:sz="2" w:space="6" w:color="CCCCCC"/>
            <w:right w:val="single" w:sz="2" w:space="6" w:color="CCCCCC"/>
          </w:divBdr>
        </w:div>
      </w:divsChild>
    </w:div>
    <w:div w:id="198377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3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7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2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6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3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jpe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qq://txfile/" TargetMode="External"/><Relationship Id="rId50" Type="http://schemas.openxmlformats.org/officeDocument/2006/relationships/image" Target="media/image30.jpeg"/><Relationship Id="rId55" Type="http://schemas.openxmlformats.org/officeDocument/2006/relationships/hyperlink" Target="qq://txfile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1" Type="http://schemas.openxmlformats.org/officeDocument/2006/relationships/hyperlink" Target="http://www.oldboyedu.com" TargetMode="External"/><Relationship Id="rId24" Type="http://schemas.openxmlformats.org/officeDocument/2006/relationships/hyperlink" Target="https://github.com/join/pla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qq://txfile/" TargetMode="External"/><Relationship Id="rId53" Type="http://schemas.openxmlformats.org/officeDocument/2006/relationships/image" Target="media/image33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qq://txfile/" TargetMode="External"/><Relationship Id="rId22" Type="http://schemas.openxmlformats.org/officeDocument/2006/relationships/image" Target="media/image9.png"/><Relationship Id="rId27" Type="http://schemas.openxmlformats.org/officeDocument/2006/relationships/hyperlink" Target="mailto:git@github.com:githubwangyoukun880521/git-test.git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qq://txfile/" TargetMode="External"/><Relationship Id="rId56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qq://txfile/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hyperlink" Target="qq://txfi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1064043323@qq.com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qq://txfile/" TargetMode="External"/><Relationship Id="rId57" Type="http://schemas.openxmlformats.org/officeDocument/2006/relationships/header" Target="header3.xml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2.png"/><Relationship Id="rId6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___1.xlsx"/><Relationship Id="rId1" Type="http://schemas.openxmlformats.org/officeDocument/2006/relationships/image" Target="media/image37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42&#26399;\&#20316;&#19994;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770B4-8720-4FA5-8E46-6A159BD118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</Template>
  <TotalTime>11600</TotalTime>
  <Pages>24</Pages>
  <Words>1556</Words>
  <Characters>8870</Characters>
  <Application>Microsoft Office Word</Application>
  <DocSecurity>0</DocSecurity>
  <Lines>73</Lines>
  <Paragraphs>20</Paragraphs>
  <ScaleCrop>false</ScaleCrop>
  <Company>Microsoft</Company>
  <LinksUpToDate>false</LinksUpToDate>
  <CharactersWithSpaces>10406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老男孩教育-总结</dc:title>
  <dc:subject/>
  <dc:creator>lenovo</dc:creator>
  <cp:keywords/>
  <dc:description/>
  <cp:lastModifiedBy>wyyservice@gmail.com</cp:lastModifiedBy>
  <cp:revision>10</cp:revision>
  <dcterms:created xsi:type="dcterms:W3CDTF">2018-04-14T07:36:00Z</dcterms:created>
  <dcterms:modified xsi:type="dcterms:W3CDTF">2018-06-11T08:07:00Z</dcterms:modified>
</cp:coreProperties>
</file>